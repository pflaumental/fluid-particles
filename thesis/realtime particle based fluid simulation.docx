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2258" w:rsidRDefault="002767A8">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352373" w:history="1">
        <w:r w:rsidR="00112258" w:rsidRPr="00851E5F">
          <w:rPr>
            <w:rStyle w:val="Hyperlink"/>
            <w:noProof/>
            <w:lang w:val="en-GB"/>
          </w:rPr>
          <w:t>1</w:t>
        </w:r>
        <w:r w:rsidR="00112258">
          <w:rPr>
            <w:noProof/>
            <w:lang w:val="de-DE" w:eastAsia="de-DE" w:bidi="ar-SA"/>
          </w:rPr>
          <w:tab/>
        </w:r>
        <w:r w:rsidR="00112258" w:rsidRPr="00851E5F">
          <w:rPr>
            <w:rStyle w:val="Hyperlink"/>
            <w:noProof/>
            <w:lang w:val="en-GB"/>
          </w:rPr>
          <w:t>Introduction</w:t>
        </w:r>
        <w:r w:rsidR="00112258">
          <w:rPr>
            <w:noProof/>
            <w:webHidden/>
          </w:rPr>
          <w:tab/>
        </w:r>
        <w:r w:rsidR="00112258">
          <w:rPr>
            <w:noProof/>
            <w:webHidden/>
          </w:rPr>
          <w:fldChar w:fldCharType="begin"/>
        </w:r>
        <w:r w:rsidR="00112258">
          <w:rPr>
            <w:noProof/>
            <w:webHidden/>
          </w:rPr>
          <w:instrText xml:space="preserve"> PAGEREF _Toc195352373 \h </w:instrText>
        </w:r>
        <w:r w:rsidR="00112258">
          <w:rPr>
            <w:noProof/>
            <w:webHidden/>
          </w:rPr>
        </w:r>
        <w:r w:rsidR="00112258">
          <w:rPr>
            <w:noProof/>
            <w:webHidden/>
          </w:rPr>
          <w:fldChar w:fldCharType="separate"/>
        </w:r>
        <w:r w:rsidR="00112258">
          <w:rPr>
            <w:noProof/>
            <w:webHidden/>
          </w:rPr>
          <w:t>2</w:t>
        </w:r>
        <w:r w:rsidR="00112258">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74" w:history="1">
        <w:r w:rsidRPr="00851E5F">
          <w:rPr>
            <w:rStyle w:val="Hyperlink"/>
            <w:noProof/>
            <w:lang w:val="en-GB"/>
          </w:rPr>
          <w:t>1.1</w:t>
        </w:r>
        <w:r>
          <w:rPr>
            <w:noProof/>
            <w:lang w:val="de-DE" w:eastAsia="de-DE" w:bidi="ar-SA"/>
          </w:rPr>
          <w:tab/>
        </w:r>
        <w:r w:rsidRPr="00851E5F">
          <w:rPr>
            <w:rStyle w:val="Hyperlink"/>
            <w:noProof/>
            <w:lang w:val="en-GB"/>
          </w:rPr>
          <w:t>Motivation</w:t>
        </w:r>
        <w:r>
          <w:rPr>
            <w:noProof/>
            <w:webHidden/>
          </w:rPr>
          <w:tab/>
        </w:r>
        <w:r>
          <w:rPr>
            <w:noProof/>
            <w:webHidden/>
          </w:rPr>
          <w:fldChar w:fldCharType="begin"/>
        </w:r>
        <w:r>
          <w:rPr>
            <w:noProof/>
            <w:webHidden/>
          </w:rPr>
          <w:instrText xml:space="preserve"> PAGEREF _Toc195352374 \h </w:instrText>
        </w:r>
        <w:r>
          <w:rPr>
            <w:noProof/>
            <w:webHidden/>
          </w:rPr>
        </w:r>
        <w:r>
          <w:rPr>
            <w:noProof/>
            <w:webHidden/>
          </w:rPr>
          <w:fldChar w:fldCharType="separate"/>
        </w:r>
        <w:r>
          <w:rPr>
            <w:noProof/>
            <w:webHidden/>
          </w:rPr>
          <w:t>2</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75" w:history="1">
        <w:r w:rsidRPr="00851E5F">
          <w:rPr>
            <w:rStyle w:val="Hyperlink"/>
            <w:noProof/>
            <w:lang w:val="en-GB"/>
          </w:rPr>
          <w:t>1.2</w:t>
        </w:r>
        <w:r>
          <w:rPr>
            <w:noProof/>
            <w:lang w:val="de-DE" w:eastAsia="de-DE" w:bidi="ar-SA"/>
          </w:rPr>
          <w:tab/>
        </w:r>
        <w:r w:rsidRPr="00851E5F">
          <w:rPr>
            <w:rStyle w:val="Hyperlink"/>
            <w:noProof/>
            <w:lang w:val="en-GB"/>
          </w:rPr>
          <w:t>How to simulate fluids</w:t>
        </w:r>
        <w:r>
          <w:rPr>
            <w:noProof/>
            <w:webHidden/>
          </w:rPr>
          <w:tab/>
        </w:r>
        <w:r>
          <w:rPr>
            <w:noProof/>
            <w:webHidden/>
          </w:rPr>
          <w:fldChar w:fldCharType="begin"/>
        </w:r>
        <w:r>
          <w:rPr>
            <w:noProof/>
            <w:webHidden/>
          </w:rPr>
          <w:instrText xml:space="preserve"> PAGEREF _Toc195352375 \h </w:instrText>
        </w:r>
        <w:r>
          <w:rPr>
            <w:noProof/>
            <w:webHidden/>
          </w:rPr>
        </w:r>
        <w:r>
          <w:rPr>
            <w:noProof/>
            <w:webHidden/>
          </w:rPr>
          <w:fldChar w:fldCharType="separate"/>
        </w:r>
        <w:r>
          <w:rPr>
            <w:noProof/>
            <w:webHidden/>
          </w:rPr>
          <w:t>2</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76" w:history="1">
        <w:r w:rsidRPr="00851E5F">
          <w:rPr>
            <w:rStyle w:val="Hyperlink"/>
            <w:noProof/>
            <w:lang w:val="en-GB"/>
          </w:rPr>
          <w:t>1.3</w:t>
        </w:r>
        <w:r>
          <w:rPr>
            <w:noProof/>
            <w:lang w:val="de-DE" w:eastAsia="de-DE" w:bidi="ar-SA"/>
          </w:rPr>
          <w:tab/>
        </w:r>
        <w:r w:rsidRPr="00851E5F">
          <w:rPr>
            <w:rStyle w:val="Hyperlink"/>
            <w:noProof/>
            <w:lang w:val="en-GB"/>
          </w:rPr>
          <w:t>Related work</w:t>
        </w:r>
        <w:r>
          <w:rPr>
            <w:noProof/>
            <w:webHidden/>
          </w:rPr>
          <w:tab/>
        </w:r>
        <w:r>
          <w:rPr>
            <w:noProof/>
            <w:webHidden/>
          </w:rPr>
          <w:fldChar w:fldCharType="begin"/>
        </w:r>
        <w:r>
          <w:rPr>
            <w:noProof/>
            <w:webHidden/>
          </w:rPr>
          <w:instrText xml:space="preserve"> PAGEREF _Toc195352376 \h </w:instrText>
        </w:r>
        <w:r>
          <w:rPr>
            <w:noProof/>
            <w:webHidden/>
          </w:rPr>
        </w:r>
        <w:r>
          <w:rPr>
            <w:noProof/>
            <w:webHidden/>
          </w:rPr>
          <w:fldChar w:fldCharType="separate"/>
        </w:r>
        <w:r>
          <w:rPr>
            <w:noProof/>
            <w:webHidden/>
          </w:rPr>
          <w:t>3</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77" w:history="1">
        <w:r w:rsidRPr="00851E5F">
          <w:rPr>
            <w:rStyle w:val="Hyperlink"/>
            <w:noProof/>
            <w:lang w:val="en-GB"/>
          </w:rPr>
          <w:t>1.4</w:t>
        </w:r>
        <w:r>
          <w:rPr>
            <w:noProof/>
            <w:lang w:val="de-DE" w:eastAsia="de-DE" w:bidi="ar-SA"/>
          </w:rPr>
          <w:tab/>
        </w:r>
        <w:r w:rsidRPr="00851E5F">
          <w:rPr>
            <w:rStyle w:val="Hyperlink"/>
            <w:noProof/>
            <w:lang w:val="en-GB"/>
          </w:rPr>
          <w:t>Used techniques</w:t>
        </w:r>
        <w:r>
          <w:rPr>
            <w:noProof/>
            <w:webHidden/>
          </w:rPr>
          <w:tab/>
        </w:r>
        <w:r>
          <w:rPr>
            <w:noProof/>
            <w:webHidden/>
          </w:rPr>
          <w:fldChar w:fldCharType="begin"/>
        </w:r>
        <w:r>
          <w:rPr>
            <w:noProof/>
            <w:webHidden/>
          </w:rPr>
          <w:instrText xml:space="preserve"> PAGEREF _Toc195352377 \h </w:instrText>
        </w:r>
        <w:r>
          <w:rPr>
            <w:noProof/>
            <w:webHidden/>
          </w:rPr>
        </w:r>
        <w:r>
          <w:rPr>
            <w:noProof/>
            <w:webHidden/>
          </w:rPr>
          <w:fldChar w:fldCharType="separate"/>
        </w:r>
        <w:r>
          <w:rPr>
            <w:noProof/>
            <w:webHidden/>
          </w:rPr>
          <w:t>4</w:t>
        </w:r>
        <w:r>
          <w:rPr>
            <w:noProof/>
            <w:webHidden/>
          </w:rPr>
          <w:fldChar w:fldCharType="end"/>
        </w:r>
      </w:hyperlink>
    </w:p>
    <w:p w:rsidR="00112258" w:rsidRDefault="00112258">
      <w:pPr>
        <w:pStyle w:val="Verzeichnis1"/>
        <w:rPr>
          <w:noProof/>
          <w:lang w:val="de-DE" w:eastAsia="de-DE" w:bidi="ar-SA"/>
        </w:rPr>
      </w:pPr>
      <w:hyperlink w:anchor="_Toc195352378" w:history="1">
        <w:r w:rsidRPr="00851E5F">
          <w:rPr>
            <w:rStyle w:val="Hyperlink"/>
            <w:noProof/>
            <w:lang w:val="en-GB"/>
          </w:rPr>
          <w:t>2</w:t>
        </w:r>
        <w:r>
          <w:rPr>
            <w:noProof/>
            <w:lang w:val="de-DE" w:eastAsia="de-DE" w:bidi="ar-SA"/>
          </w:rPr>
          <w:tab/>
        </w:r>
        <w:r w:rsidRPr="00851E5F">
          <w:rPr>
            <w:rStyle w:val="Hyperlink"/>
            <w:noProof/>
            <w:lang w:val="en-GB"/>
          </w:rPr>
          <w:t>Fluid simulation</w:t>
        </w:r>
        <w:r>
          <w:rPr>
            <w:noProof/>
            <w:webHidden/>
          </w:rPr>
          <w:tab/>
        </w:r>
        <w:r>
          <w:rPr>
            <w:noProof/>
            <w:webHidden/>
          </w:rPr>
          <w:fldChar w:fldCharType="begin"/>
        </w:r>
        <w:r>
          <w:rPr>
            <w:noProof/>
            <w:webHidden/>
          </w:rPr>
          <w:instrText xml:space="preserve"> PAGEREF _Toc195352378 \h </w:instrText>
        </w:r>
        <w:r>
          <w:rPr>
            <w:noProof/>
            <w:webHidden/>
          </w:rPr>
        </w:r>
        <w:r>
          <w:rPr>
            <w:noProof/>
            <w:webHidden/>
          </w:rPr>
          <w:fldChar w:fldCharType="separate"/>
        </w:r>
        <w:r>
          <w:rPr>
            <w:noProof/>
            <w:webHidden/>
          </w:rPr>
          <w:t>6</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79" w:history="1">
        <w:r w:rsidRPr="00851E5F">
          <w:rPr>
            <w:rStyle w:val="Hyperlink"/>
            <w:noProof/>
            <w:lang w:val="en-GB"/>
          </w:rPr>
          <w:t>2.1</w:t>
        </w:r>
        <w:r>
          <w:rPr>
            <w:noProof/>
            <w:lang w:val="de-DE" w:eastAsia="de-DE" w:bidi="ar-SA"/>
          </w:rPr>
          <w:tab/>
        </w:r>
        <w:r w:rsidRPr="00851E5F">
          <w:rPr>
            <w:rStyle w:val="Hyperlink"/>
            <w:noProof/>
            <w:lang w:val="en-GB"/>
          </w:rPr>
          <w:t>Chapter overview</w:t>
        </w:r>
        <w:r>
          <w:rPr>
            <w:noProof/>
            <w:webHidden/>
          </w:rPr>
          <w:tab/>
        </w:r>
        <w:r>
          <w:rPr>
            <w:noProof/>
            <w:webHidden/>
          </w:rPr>
          <w:fldChar w:fldCharType="begin"/>
        </w:r>
        <w:r>
          <w:rPr>
            <w:noProof/>
            <w:webHidden/>
          </w:rPr>
          <w:instrText xml:space="preserve"> PAGEREF _Toc195352379 \h </w:instrText>
        </w:r>
        <w:r>
          <w:rPr>
            <w:noProof/>
            <w:webHidden/>
          </w:rPr>
        </w:r>
        <w:r>
          <w:rPr>
            <w:noProof/>
            <w:webHidden/>
          </w:rPr>
          <w:fldChar w:fldCharType="separate"/>
        </w:r>
        <w:r>
          <w:rPr>
            <w:noProof/>
            <w:webHidden/>
          </w:rPr>
          <w:t>6</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0" w:history="1">
        <w:r w:rsidRPr="00851E5F">
          <w:rPr>
            <w:rStyle w:val="Hyperlink"/>
            <w:noProof/>
            <w:lang w:val="en-GB"/>
          </w:rPr>
          <w:t>2.2</w:t>
        </w:r>
        <w:r>
          <w:rPr>
            <w:noProof/>
            <w:lang w:val="de-DE" w:eastAsia="de-DE" w:bidi="ar-SA"/>
          </w:rPr>
          <w:tab/>
        </w:r>
        <w:r w:rsidRPr="00851E5F">
          <w:rPr>
            <w:rStyle w:val="Hyperlink"/>
            <w:noProof/>
            <w:lang w:val="en-GB"/>
          </w:rPr>
          <w:t>Basics of fluid mechanics</w:t>
        </w:r>
        <w:r>
          <w:rPr>
            <w:noProof/>
            <w:webHidden/>
          </w:rPr>
          <w:tab/>
        </w:r>
        <w:r>
          <w:rPr>
            <w:noProof/>
            <w:webHidden/>
          </w:rPr>
          <w:fldChar w:fldCharType="begin"/>
        </w:r>
        <w:r>
          <w:rPr>
            <w:noProof/>
            <w:webHidden/>
          </w:rPr>
          <w:instrText xml:space="preserve"> PAGEREF _Toc195352380 \h </w:instrText>
        </w:r>
        <w:r>
          <w:rPr>
            <w:noProof/>
            <w:webHidden/>
          </w:rPr>
        </w:r>
        <w:r>
          <w:rPr>
            <w:noProof/>
            <w:webHidden/>
          </w:rPr>
          <w:fldChar w:fldCharType="separate"/>
        </w:r>
        <w:r>
          <w:rPr>
            <w:noProof/>
            <w:webHidden/>
          </w:rPr>
          <w:t>6</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1" w:history="1">
        <w:r w:rsidRPr="00851E5F">
          <w:rPr>
            <w:rStyle w:val="Hyperlink"/>
            <w:noProof/>
            <w:lang w:val="en-GB"/>
          </w:rPr>
          <w:t>2.3</w:t>
        </w:r>
        <w:r>
          <w:rPr>
            <w:noProof/>
            <w:lang w:val="de-DE" w:eastAsia="de-DE" w:bidi="ar-SA"/>
          </w:rPr>
          <w:tab/>
        </w:r>
        <w:r w:rsidRPr="00851E5F">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_Toc195352381 \h </w:instrText>
        </w:r>
        <w:r>
          <w:rPr>
            <w:noProof/>
            <w:webHidden/>
          </w:rPr>
        </w:r>
        <w:r>
          <w:rPr>
            <w:noProof/>
            <w:webHidden/>
          </w:rPr>
          <w:fldChar w:fldCharType="separate"/>
        </w:r>
        <w:r>
          <w:rPr>
            <w:noProof/>
            <w:webHidden/>
          </w:rPr>
          <w:t>11</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2" w:history="1">
        <w:r w:rsidRPr="00851E5F">
          <w:rPr>
            <w:rStyle w:val="Hyperlink"/>
            <w:noProof/>
            <w:lang w:val="en-GB"/>
          </w:rPr>
          <w:t>2.4</w:t>
        </w:r>
        <w:r>
          <w:rPr>
            <w:noProof/>
            <w:lang w:val="de-DE" w:eastAsia="de-DE" w:bidi="ar-SA"/>
          </w:rPr>
          <w:tab/>
        </w:r>
        <w:r w:rsidRPr="00851E5F">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_Toc195352382 \h </w:instrText>
        </w:r>
        <w:r>
          <w:rPr>
            <w:noProof/>
            <w:webHidden/>
          </w:rPr>
        </w:r>
        <w:r>
          <w:rPr>
            <w:noProof/>
            <w:webHidden/>
          </w:rPr>
          <w:fldChar w:fldCharType="separate"/>
        </w:r>
        <w:r>
          <w:rPr>
            <w:noProof/>
            <w:webHidden/>
          </w:rPr>
          <w:t>13</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3" w:history="1">
        <w:r w:rsidRPr="00851E5F">
          <w:rPr>
            <w:rStyle w:val="Hyperlink"/>
            <w:noProof/>
            <w:lang w:val="en-GB"/>
          </w:rPr>
          <w:t>2.5</w:t>
        </w:r>
        <w:r>
          <w:rPr>
            <w:noProof/>
            <w:lang w:val="de-DE" w:eastAsia="de-DE" w:bidi="ar-SA"/>
          </w:rPr>
          <w:tab/>
        </w:r>
        <w:r w:rsidRPr="00851E5F">
          <w:rPr>
            <w:rStyle w:val="Hyperlink"/>
            <w:noProof/>
            <w:lang w:val="en-GB"/>
          </w:rPr>
          <w:t>Smoothing kernels</w:t>
        </w:r>
        <w:r>
          <w:rPr>
            <w:noProof/>
            <w:webHidden/>
          </w:rPr>
          <w:tab/>
        </w:r>
        <w:r>
          <w:rPr>
            <w:noProof/>
            <w:webHidden/>
          </w:rPr>
          <w:fldChar w:fldCharType="begin"/>
        </w:r>
        <w:r>
          <w:rPr>
            <w:noProof/>
            <w:webHidden/>
          </w:rPr>
          <w:instrText xml:space="preserve"> PAGEREF _Toc195352383 \h </w:instrText>
        </w:r>
        <w:r>
          <w:rPr>
            <w:noProof/>
            <w:webHidden/>
          </w:rPr>
        </w:r>
        <w:r>
          <w:rPr>
            <w:noProof/>
            <w:webHidden/>
          </w:rPr>
          <w:fldChar w:fldCharType="separate"/>
        </w:r>
        <w:r>
          <w:rPr>
            <w:noProof/>
            <w:webHidden/>
          </w:rPr>
          <w:t>16</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4" w:history="1">
        <w:r w:rsidRPr="00851E5F">
          <w:rPr>
            <w:rStyle w:val="Hyperlink"/>
            <w:noProof/>
            <w:lang w:val="en-GB"/>
          </w:rPr>
          <w:t>2.6</w:t>
        </w:r>
        <w:r>
          <w:rPr>
            <w:noProof/>
            <w:lang w:val="de-DE" w:eastAsia="de-DE" w:bidi="ar-SA"/>
          </w:rPr>
          <w:tab/>
        </w:r>
        <w:r w:rsidRPr="00851E5F">
          <w:rPr>
            <w:rStyle w:val="Hyperlink"/>
            <w:noProof/>
            <w:lang w:val="en-GB"/>
          </w:rPr>
          <w:t>Basic simulation algorithm</w:t>
        </w:r>
        <w:r>
          <w:rPr>
            <w:noProof/>
            <w:webHidden/>
          </w:rPr>
          <w:tab/>
        </w:r>
        <w:r>
          <w:rPr>
            <w:noProof/>
            <w:webHidden/>
          </w:rPr>
          <w:fldChar w:fldCharType="begin"/>
        </w:r>
        <w:r>
          <w:rPr>
            <w:noProof/>
            <w:webHidden/>
          </w:rPr>
          <w:instrText xml:space="preserve"> PAGEREF _Toc195352384 \h </w:instrText>
        </w:r>
        <w:r>
          <w:rPr>
            <w:noProof/>
            <w:webHidden/>
          </w:rPr>
        </w:r>
        <w:r>
          <w:rPr>
            <w:noProof/>
            <w:webHidden/>
          </w:rPr>
          <w:fldChar w:fldCharType="separate"/>
        </w:r>
        <w:r>
          <w:rPr>
            <w:noProof/>
            <w:webHidden/>
          </w:rPr>
          <w:t>17</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5" w:history="1">
        <w:r w:rsidRPr="00851E5F">
          <w:rPr>
            <w:rStyle w:val="Hyperlink"/>
            <w:noProof/>
            <w:lang w:val="en-GB"/>
          </w:rPr>
          <w:t>2.7</w:t>
        </w:r>
        <w:r>
          <w:rPr>
            <w:noProof/>
            <w:lang w:val="de-DE" w:eastAsia="de-DE" w:bidi="ar-SA"/>
          </w:rPr>
          <w:tab/>
        </w:r>
        <w:r w:rsidRPr="00851E5F">
          <w:rPr>
            <w:rStyle w:val="Hyperlink"/>
            <w:noProof/>
            <w:lang w:val="en-GB"/>
          </w:rPr>
          <w:t>Implementation</w:t>
        </w:r>
        <w:r>
          <w:rPr>
            <w:noProof/>
            <w:webHidden/>
          </w:rPr>
          <w:tab/>
        </w:r>
        <w:r>
          <w:rPr>
            <w:noProof/>
            <w:webHidden/>
          </w:rPr>
          <w:fldChar w:fldCharType="begin"/>
        </w:r>
        <w:r>
          <w:rPr>
            <w:noProof/>
            <w:webHidden/>
          </w:rPr>
          <w:instrText xml:space="preserve"> PAGEREF _Toc195352385 \h </w:instrText>
        </w:r>
        <w:r>
          <w:rPr>
            <w:noProof/>
            <w:webHidden/>
          </w:rPr>
        </w:r>
        <w:r>
          <w:rPr>
            <w:noProof/>
            <w:webHidden/>
          </w:rPr>
          <w:fldChar w:fldCharType="separate"/>
        </w:r>
        <w:r>
          <w:rPr>
            <w:noProof/>
            <w:webHidden/>
          </w:rPr>
          <w:t>19</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6" w:history="1">
        <w:r w:rsidRPr="00851E5F">
          <w:rPr>
            <w:rStyle w:val="Hyperlink"/>
            <w:noProof/>
            <w:lang w:val="en-GB"/>
          </w:rPr>
          <w:t>2.8</w:t>
        </w:r>
        <w:r>
          <w:rPr>
            <w:noProof/>
            <w:lang w:val="de-DE" w:eastAsia="de-DE" w:bidi="ar-SA"/>
          </w:rPr>
          <w:tab/>
        </w:r>
        <w:r w:rsidRPr="00851E5F">
          <w:rPr>
            <w:rStyle w:val="Hyperlink"/>
            <w:noProof/>
            <w:lang w:val="en-GB"/>
          </w:rPr>
          <w:t>Environment and user interaction</w:t>
        </w:r>
        <w:r>
          <w:rPr>
            <w:noProof/>
            <w:webHidden/>
          </w:rPr>
          <w:tab/>
        </w:r>
        <w:r>
          <w:rPr>
            <w:noProof/>
            <w:webHidden/>
          </w:rPr>
          <w:fldChar w:fldCharType="begin"/>
        </w:r>
        <w:r>
          <w:rPr>
            <w:noProof/>
            <w:webHidden/>
          </w:rPr>
          <w:instrText xml:space="preserve"> PAGEREF _Toc195352386 \h </w:instrText>
        </w:r>
        <w:r>
          <w:rPr>
            <w:noProof/>
            <w:webHidden/>
          </w:rPr>
        </w:r>
        <w:r>
          <w:rPr>
            <w:noProof/>
            <w:webHidden/>
          </w:rPr>
          <w:fldChar w:fldCharType="separate"/>
        </w:r>
        <w:r>
          <w:rPr>
            <w:noProof/>
            <w:webHidden/>
          </w:rPr>
          <w:t>22</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7" w:history="1">
        <w:r w:rsidRPr="00851E5F">
          <w:rPr>
            <w:rStyle w:val="Hyperlink"/>
            <w:noProof/>
            <w:lang w:val="en-GB"/>
          </w:rPr>
          <w:t>2.9</w:t>
        </w:r>
        <w:r>
          <w:rPr>
            <w:noProof/>
            <w:lang w:val="de-DE" w:eastAsia="de-DE" w:bidi="ar-SA"/>
          </w:rPr>
          <w:tab/>
        </w:r>
        <w:r w:rsidRPr="00851E5F">
          <w:rPr>
            <w:rStyle w:val="Hyperlink"/>
            <w:noProof/>
            <w:lang w:val="en-GB"/>
          </w:rPr>
          <w:t>Multithreading optimisation</w:t>
        </w:r>
        <w:r>
          <w:rPr>
            <w:noProof/>
            <w:webHidden/>
          </w:rPr>
          <w:tab/>
        </w:r>
        <w:r>
          <w:rPr>
            <w:noProof/>
            <w:webHidden/>
          </w:rPr>
          <w:fldChar w:fldCharType="begin"/>
        </w:r>
        <w:r>
          <w:rPr>
            <w:noProof/>
            <w:webHidden/>
          </w:rPr>
          <w:instrText xml:space="preserve"> PAGEREF _Toc195352387 \h </w:instrText>
        </w:r>
        <w:r>
          <w:rPr>
            <w:noProof/>
            <w:webHidden/>
          </w:rPr>
        </w:r>
        <w:r>
          <w:rPr>
            <w:noProof/>
            <w:webHidden/>
          </w:rPr>
          <w:fldChar w:fldCharType="separate"/>
        </w:r>
        <w:r>
          <w:rPr>
            <w:noProof/>
            <w:webHidden/>
          </w:rPr>
          <w:t>23</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8" w:history="1">
        <w:r w:rsidRPr="00851E5F">
          <w:rPr>
            <w:rStyle w:val="Hyperlink"/>
            <w:noProof/>
            <w:lang w:val="en-GB"/>
          </w:rPr>
          <w:t>2.10</w:t>
        </w:r>
        <w:r>
          <w:rPr>
            <w:noProof/>
            <w:lang w:val="de-DE" w:eastAsia="de-DE" w:bidi="ar-SA"/>
          </w:rPr>
          <w:tab/>
        </w:r>
        <w:r w:rsidRPr="00851E5F">
          <w:rPr>
            <w:rStyle w:val="Hyperlink"/>
            <w:noProof/>
            <w:lang w:val="en-GB"/>
          </w:rPr>
          <w:t>Results</w:t>
        </w:r>
        <w:r>
          <w:rPr>
            <w:noProof/>
            <w:webHidden/>
          </w:rPr>
          <w:tab/>
        </w:r>
        <w:r>
          <w:rPr>
            <w:noProof/>
            <w:webHidden/>
          </w:rPr>
          <w:fldChar w:fldCharType="begin"/>
        </w:r>
        <w:r>
          <w:rPr>
            <w:noProof/>
            <w:webHidden/>
          </w:rPr>
          <w:instrText xml:space="preserve"> PAGEREF _Toc195352388 \h </w:instrText>
        </w:r>
        <w:r>
          <w:rPr>
            <w:noProof/>
            <w:webHidden/>
          </w:rPr>
        </w:r>
        <w:r>
          <w:rPr>
            <w:noProof/>
            <w:webHidden/>
          </w:rPr>
          <w:fldChar w:fldCharType="separate"/>
        </w:r>
        <w:r>
          <w:rPr>
            <w:noProof/>
            <w:webHidden/>
          </w:rPr>
          <w:t>24</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89" w:history="1">
        <w:r w:rsidRPr="00851E5F">
          <w:rPr>
            <w:rStyle w:val="Hyperlink"/>
            <w:noProof/>
            <w:lang w:val="en-GB"/>
          </w:rPr>
          <w:t>2.11</w:t>
        </w:r>
        <w:r>
          <w:rPr>
            <w:noProof/>
            <w:lang w:val="de-DE" w:eastAsia="de-DE" w:bidi="ar-SA"/>
          </w:rPr>
          <w:tab/>
        </w:r>
        <w:r w:rsidRPr="00851E5F">
          <w:rPr>
            <w:rStyle w:val="Hyperlink"/>
            <w:noProof/>
            <w:lang w:val="en-GB"/>
          </w:rPr>
          <w:t>Further work and outlook</w:t>
        </w:r>
        <w:r>
          <w:rPr>
            <w:noProof/>
            <w:webHidden/>
          </w:rPr>
          <w:tab/>
        </w:r>
        <w:r>
          <w:rPr>
            <w:noProof/>
            <w:webHidden/>
          </w:rPr>
          <w:fldChar w:fldCharType="begin"/>
        </w:r>
        <w:r>
          <w:rPr>
            <w:noProof/>
            <w:webHidden/>
          </w:rPr>
          <w:instrText xml:space="preserve"> PAGEREF _Toc195352389 \h </w:instrText>
        </w:r>
        <w:r>
          <w:rPr>
            <w:noProof/>
            <w:webHidden/>
          </w:rPr>
        </w:r>
        <w:r>
          <w:rPr>
            <w:noProof/>
            <w:webHidden/>
          </w:rPr>
          <w:fldChar w:fldCharType="separate"/>
        </w:r>
        <w:r>
          <w:rPr>
            <w:noProof/>
            <w:webHidden/>
          </w:rPr>
          <w:t>25</w:t>
        </w:r>
        <w:r>
          <w:rPr>
            <w:noProof/>
            <w:webHidden/>
          </w:rPr>
          <w:fldChar w:fldCharType="end"/>
        </w:r>
      </w:hyperlink>
    </w:p>
    <w:p w:rsidR="00112258" w:rsidRDefault="00112258">
      <w:pPr>
        <w:pStyle w:val="Verzeichnis1"/>
        <w:rPr>
          <w:noProof/>
          <w:lang w:val="de-DE" w:eastAsia="de-DE" w:bidi="ar-SA"/>
        </w:rPr>
      </w:pPr>
      <w:hyperlink w:anchor="_Toc195352390" w:history="1">
        <w:r w:rsidRPr="00851E5F">
          <w:rPr>
            <w:rStyle w:val="Hyperlink"/>
            <w:noProof/>
            <w:lang w:val="en-GB"/>
          </w:rPr>
          <w:t>3</w:t>
        </w:r>
        <w:r>
          <w:rPr>
            <w:noProof/>
            <w:lang w:val="de-DE" w:eastAsia="de-DE" w:bidi="ar-SA"/>
          </w:rPr>
          <w:tab/>
        </w:r>
        <w:r w:rsidRPr="00851E5F">
          <w:rPr>
            <w:rStyle w:val="Hyperlink"/>
            <w:noProof/>
            <w:lang w:val="en-GB"/>
          </w:rPr>
          <w:t>Visualisation</w:t>
        </w:r>
        <w:r>
          <w:rPr>
            <w:noProof/>
            <w:webHidden/>
          </w:rPr>
          <w:tab/>
        </w:r>
        <w:r>
          <w:rPr>
            <w:noProof/>
            <w:webHidden/>
          </w:rPr>
          <w:fldChar w:fldCharType="begin"/>
        </w:r>
        <w:r>
          <w:rPr>
            <w:noProof/>
            <w:webHidden/>
          </w:rPr>
          <w:instrText xml:space="preserve"> PAGEREF _Toc195352390 \h </w:instrText>
        </w:r>
        <w:r>
          <w:rPr>
            <w:noProof/>
            <w:webHidden/>
          </w:rPr>
        </w:r>
        <w:r>
          <w:rPr>
            <w:noProof/>
            <w:webHidden/>
          </w:rPr>
          <w:fldChar w:fldCharType="separate"/>
        </w:r>
        <w:r>
          <w:rPr>
            <w:noProof/>
            <w:webHidden/>
          </w:rPr>
          <w:t>28</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1" w:history="1">
        <w:r w:rsidRPr="00851E5F">
          <w:rPr>
            <w:rStyle w:val="Hyperlink"/>
            <w:noProof/>
            <w:lang w:val="en-GB"/>
          </w:rPr>
          <w:t>3.1</w:t>
        </w:r>
        <w:r>
          <w:rPr>
            <w:noProof/>
            <w:lang w:val="de-DE" w:eastAsia="de-DE" w:bidi="ar-SA"/>
          </w:rPr>
          <w:tab/>
        </w:r>
        <w:r w:rsidRPr="00851E5F">
          <w:rPr>
            <w:rStyle w:val="Hyperlink"/>
            <w:noProof/>
            <w:lang w:val="en-GB"/>
          </w:rPr>
          <w:t>Chapter overview</w:t>
        </w:r>
        <w:r>
          <w:rPr>
            <w:noProof/>
            <w:webHidden/>
          </w:rPr>
          <w:tab/>
        </w:r>
        <w:r>
          <w:rPr>
            <w:noProof/>
            <w:webHidden/>
          </w:rPr>
          <w:fldChar w:fldCharType="begin"/>
        </w:r>
        <w:r>
          <w:rPr>
            <w:noProof/>
            <w:webHidden/>
          </w:rPr>
          <w:instrText xml:space="preserve"> PAGEREF _Toc195352391 \h </w:instrText>
        </w:r>
        <w:r>
          <w:rPr>
            <w:noProof/>
            <w:webHidden/>
          </w:rPr>
        </w:r>
        <w:r>
          <w:rPr>
            <w:noProof/>
            <w:webHidden/>
          </w:rPr>
          <w:fldChar w:fldCharType="separate"/>
        </w:r>
        <w:r>
          <w:rPr>
            <w:noProof/>
            <w:webHidden/>
          </w:rPr>
          <w:t>28</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2" w:history="1">
        <w:r w:rsidRPr="00851E5F">
          <w:rPr>
            <w:rStyle w:val="Hyperlink"/>
            <w:noProof/>
            <w:lang w:val="en-GB"/>
          </w:rPr>
          <w:t>3.2</w:t>
        </w:r>
        <w:r>
          <w:rPr>
            <w:noProof/>
            <w:lang w:val="de-DE" w:eastAsia="de-DE" w:bidi="ar-SA"/>
          </w:rPr>
          <w:tab/>
        </w:r>
        <w:r w:rsidRPr="00851E5F">
          <w:rPr>
            <w:rStyle w:val="Hyperlink"/>
            <w:noProof/>
            <w:lang w:val="en-GB"/>
          </w:rPr>
          <w:t>Target graphics-hardware and –APIs</w:t>
        </w:r>
        <w:r>
          <w:rPr>
            <w:noProof/>
            <w:webHidden/>
          </w:rPr>
          <w:tab/>
        </w:r>
        <w:r>
          <w:rPr>
            <w:noProof/>
            <w:webHidden/>
          </w:rPr>
          <w:fldChar w:fldCharType="begin"/>
        </w:r>
        <w:r>
          <w:rPr>
            <w:noProof/>
            <w:webHidden/>
          </w:rPr>
          <w:instrText xml:space="preserve"> PAGEREF _Toc195352392 \h </w:instrText>
        </w:r>
        <w:r>
          <w:rPr>
            <w:noProof/>
            <w:webHidden/>
          </w:rPr>
        </w:r>
        <w:r>
          <w:rPr>
            <w:noProof/>
            <w:webHidden/>
          </w:rPr>
          <w:fldChar w:fldCharType="separate"/>
        </w:r>
        <w:r>
          <w:rPr>
            <w:noProof/>
            <w:webHidden/>
          </w:rPr>
          <w:t>28</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3" w:history="1">
        <w:r w:rsidRPr="00851E5F">
          <w:rPr>
            <w:rStyle w:val="Hyperlink"/>
            <w:noProof/>
            <w:lang w:val="en-GB"/>
          </w:rPr>
          <w:t>3.3</w:t>
        </w:r>
        <w:r>
          <w:rPr>
            <w:noProof/>
            <w:lang w:val="de-DE" w:eastAsia="de-DE" w:bidi="ar-SA"/>
          </w:rPr>
          <w:tab/>
        </w:r>
        <w:r w:rsidRPr="00851E5F">
          <w:rPr>
            <w:rStyle w:val="Hyperlink"/>
            <w:noProof/>
            <w:lang w:val="en-GB"/>
          </w:rPr>
          <w:t>Direct particle rendering</w:t>
        </w:r>
        <w:r>
          <w:rPr>
            <w:noProof/>
            <w:webHidden/>
          </w:rPr>
          <w:tab/>
        </w:r>
        <w:r>
          <w:rPr>
            <w:noProof/>
            <w:webHidden/>
          </w:rPr>
          <w:fldChar w:fldCharType="begin"/>
        </w:r>
        <w:r>
          <w:rPr>
            <w:noProof/>
            <w:webHidden/>
          </w:rPr>
          <w:instrText xml:space="preserve"> PAGEREF _Toc195352393 \h </w:instrText>
        </w:r>
        <w:r>
          <w:rPr>
            <w:noProof/>
            <w:webHidden/>
          </w:rPr>
        </w:r>
        <w:r>
          <w:rPr>
            <w:noProof/>
            <w:webHidden/>
          </w:rPr>
          <w:fldChar w:fldCharType="separate"/>
        </w:r>
        <w:r>
          <w:rPr>
            <w:noProof/>
            <w:webHidden/>
          </w:rPr>
          <w:t>28</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4" w:history="1">
        <w:r w:rsidRPr="00851E5F">
          <w:rPr>
            <w:rStyle w:val="Hyperlink"/>
            <w:noProof/>
            <w:lang w:val="en-GB"/>
          </w:rPr>
          <w:t>3.4</w:t>
        </w:r>
        <w:r>
          <w:rPr>
            <w:noProof/>
            <w:lang w:val="de-DE" w:eastAsia="de-DE" w:bidi="ar-SA"/>
          </w:rPr>
          <w:tab/>
        </w:r>
        <w:r w:rsidRPr="00851E5F">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_Toc195352394 \h </w:instrText>
        </w:r>
        <w:r>
          <w:rPr>
            <w:noProof/>
            <w:webHidden/>
          </w:rPr>
        </w:r>
        <w:r>
          <w:rPr>
            <w:noProof/>
            <w:webHidden/>
          </w:rPr>
          <w:fldChar w:fldCharType="separate"/>
        </w:r>
        <w:r>
          <w:rPr>
            <w:noProof/>
            <w:webHidden/>
          </w:rPr>
          <w:t>29</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5" w:history="1">
        <w:r w:rsidRPr="00851E5F">
          <w:rPr>
            <w:rStyle w:val="Hyperlink"/>
            <w:noProof/>
            <w:lang w:val="en-GB"/>
          </w:rPr>
          <w:t>3.5</w:t>
        </w:r>
        <w:r>
          <w:rPr>
            <w:noProof/>
            <w:lang w:val="de-DE" w:eastAsia="de-DE" w:bidi="ar-SA"/>
          </w:rPr>
          <w:tab/>
        </w:r>
        <w:r w:rsidRPr="00851E5F">
          <w:rPr>
            <w:rStyle w:val="Hyperlink"/>
            <w:noProof/>
            <w:lang w:val="en-GB"/>
          </w:rPr>
          <w:t>GPU-based isosurface ray-tracing</w:t>
        </w:r>
        <w:r>
          <w:rPr>
            <w:noProof/>
            <w:webHidden/>
          </w:rPr>
          <w:tab/>
        </w:r>
        <w:r>
          <w:rPr>
            <w:noProof/>
            <w:webHidden/>
          </w:rPr>
          <w:fldChar w:fldCharType="begin"/>
        </w:r>
        <w:r>
          <w:rPr>
            <w:noProof/>
            <w:webHidden/>
          </w:rPr>
          <w:instrText xml:space="preserve"> PAGEREF _Toc195352395 \h </w:instrText>
        </w:r>
        <w:r>
          <w:rPr>
            <w:noProof/>
            <w:webHidden/>
          </w:rPr>
        </w:r>
        <w:r>
          <w:rPr>
            <w:noProof/>
            <w:webHidden/>
          </w:rPr>
          <w:fldChar w:fldCharType="separate"/>
        </w:r>
        <w:r>
          <w:rPr>
            <w:noProof/>
            <w:webHidden/>
          </w:rPr>
          <w:t>34</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6" w:history="1">
        <w:r w:rsidRPr="00851E5F">
          <w:rPr>
            <w:rStyle w:val="Hyperlink"/>
            <w:noProof/>
            <w:lang w:val="en-GB"/>
          </w:rPr>
          <w:t>3.6</w:t>
        </w:r>
        <w:r>
          <w:rPr>
            <w:noProof/>
            <w:lang w:val="de-DE" w:eastAsia="de-DE" w:bidi="ar-SA"/>
          </w:rPr>
          <w:tab/>
        </w:r>
        <w:r w:rsidRPr="00851E5F">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_Toc195352396 \h </w:instrText>
        </w:r>
        <w:r>
          <w:rPr>
            <w:noProof/>
            <w:webHidden/>
          </w:rPr>
        </w:r>
        <w:r>
          <w:rPr>
            <w:noProof/>
            <w:webHidden/>
          </w:rPr>
          <w:fldChar w:fldCharType="separate"/>
        </w:r>
        <w:r>
          <w:rPr>
            <w:noProof/>
            <w:webHidden/>
          </w:rPr>
          <w:t>54</w:t>
        </w:r>
        <w:r>
          <w:rPr>
            <w:noProof/>
            <w:webHidden/>
          </w:rPr>
          <w:fldChar w:fldCharType="end"/>
        </w:r>
      </w:hyperlink>
    </w:p>
    <w:p w:rsidR="00112258" w:rsidRDefault="00112258">
      <w:pPr>
        <w:pStyle w:val="Verzeichnis2"/>
        <w:tabs>
          <w:tab w:val="left" w:pos="880"/>
          <w:tab w:val="right" w:leader="dot" w:pos="9062"/>
        </w:tabs>
        <w:rPr>
          <w:noProof/>
          <w:lang w:val="de-DE" w:eastAsia="de-DE" w:bidi="ar-SA"/>
        </w:rPr>
      </w:pPr>
      <w:hyperlink w:anchor="_Toc195352397" w:history="1">
        <w:r w:rsidRPr="00851E5F">
          <w:rPr>
            <w:rStyle w:val="Hyperlink"/>
            <w:noProof/>
            <w:lang w:val="en-GB"/>
          </w:rPr>
          <w:t>3.7</w:t>
        </w:r>
        <w:r>
          <w:rPr>
            <w:noProof/>
            <w:lang w:val="de-DE" w:eastAsia="de-DE" w:bidi="ar-SA"/>
          </w:rPr>
          <w:tab/>
        </w:r>
        <w:r w:rsidRPr="00851E5F">
          <w:rPr>
            <w:rStyle w:val="Hyperlink"/>
            <w:noProof/>
            <w:lang w:val="en-GB"/>
          </w:rPr>
          <w:t>Alternatives and outlook</w:t>
        </w:r>
        <w:r>
          <w:rPr>
            <w:noProof/>
            <w:webHidden/>
          </w:rPr>
          <w:tab/>
        </w:r>
        <w:r>
          <w:rPr>
            <w:noProof/>
            <w:webHidden/>
          </w:rPr>
          <w:fldChar w:fldCharType="begin"/>
        </w:r>
        <w:r>
          <w:rPr>
            <w:noProof/>
            <w:webHidden/>
          </w:rPr>
          <w:instrText xml:space="preserve"> PAGEREF _Toc195352397 \h </w:instrText>
        </w:r>
        <w:r>
          <w:rPr>
            <w:noProof/>
            <w:webHidden/>
          </w:rPr>
        </w:r>
        <w:r>
          <w:rPr>
            <w:noProof/>
            <w:webHidden/>
          </w:rPr>
          <w:fldChar w:fldCharType="separate"/>
        </w:r>
        <w:r>
          <w:rPr>
            <w:noProof/>
            <w:webHidden/>
          </w:rPr>
          <w:t>55</w:t>
        </w:r>
        <w:r>
          <w:rPr>
            <w:noProof/>
            <w:webHidden/>
          </w:rPr>
          <w:fldChar w:fldCharType="end"/>
        </w:r>
      </w:hyperlink>
    </w:p>
    <w:p w:rsidR="00112258" w:rsidRDefault="00112258">
      <w:pPr>
        <w:pStyle w:val="Verzeichnis1"/>
        <w:rPr>
          <w:noProof/>
          <w:lang w:val="de-DE" w:eastAsia="de-DE" w:bidi="ar-SA"/>
        </w:rPr>
      </w:pPr>
      <w:hyperlink w:anchor="_Toc195352398" w:history="1">
        <w:r w:rsidRPr="00851E5F">
          <w:rPr>
            <w:rStyle w:val="Hyperlink"/>
            <w:noProof/>
            <w:lang w:val="en-GB"/>
          </w:rPr>
          <w:t>4</w:t>
        </w:r>
        <w:r>
          <w:rPr>
            <w:noProof/>
            <w:lang w:val="de-DE" w:eastAsia="de-DE" w:bidi="ar-SA"/>
          </w:rPr>
          <w:tab/>
        </w:r>
        <w:r w:rsidRPr="00851E5F">
          <w:rPr>
            <w:rStyle w:val="Hyperlink"/>
            <w:noProof/>
            <w:lang w:val="en-GB"/>
          </w:rPr>
          <w:t>Conclusion</w:t>
        </w:r>
        <w:r>
          <w:rPr>
            <w:noProof/>
            <w:webHidden/>
          </w:rPr>
          <w:tab/>
        </w:r>
        <w:r>
          <w:rPr>
            <w:noProof/>
            <w:webHidden/>
          </w:rPr>
          <w:fldChar w:fldCharType="begin"/>
        </w:r>
        <w:r>
          <w:rPr>
            <w:noProof/>
            <w:webHidden/>
          </w:rPr>
          <w:instrText xml:space="preserve"> PAGEREF _Toc195352398 \h </w:instrText>
        </w:r>
        <w:r>
          <w:rPr>
            <w:noProof/>
            <w:webHidden/>
          </w:rPr>
        </w:r>
        <w:r>
          <w:rPr>
            <w:noProof/>
            <w:webHidden/>
          </w:rPr>
          <w:fldChar w:fldCharType="separate"/>
        </w:r>
        <w:r>
          <w:rPr>
            <w:noProof/>
            <w:webHidden/>
          </w:rPr>
          <w:t>56</w:t>
        </w:r>
        <w:r>
          <w:rPr>
            <w:noProof/>
            <w:webHidden/>
          </w:rPr>
          <w:fldChar w:fldCharType="end"/>
        </w:r>
      </w:hyperlink>
    </w:p>
    <w:p w:rsidR="00112258" w:rsidRDefault="00112258">
      <w:pPr>
        <w:pStyle w:val="Verzeichnis1"/>
        <w:rPr>
          <w:noProof/>
          <w:lang w:val="de-DE" w:eastAsia="de-DE" w:bidi="ar-SA"/>
        </w:rPr>
      </w:pPr>
      <w:hyperlink w:anchor="_Toc195352399" w:history="1">
        <w:r w:rsidRPr="00851E5F">
          <w:rPr>
            <w:rStyle w:val="Hyperlink"/>
            <w:noProof/>
            <w:lang w:val="en-GB"/>
          </w:rPr>
          <w:t>Appendix</w:t>
        </w:r>
        <w:r>
          <w:rPr>
            <w:noProof/>
            <w:webHidden/>
          </w:rPr>
          <w:tab/>
        </w:r>
        <w:r>
          <w:rPr>
            <w:noProof/>
            <w:webHidden/>
          </w:rPr>
          <w:fldChar w:fldCharType="begin"/>
        </w:r>
        <w:r>
          <w:rPr>
            <w:noProof/>
            <w:webHidden/>
          </w:rPr>
          <w:instrText xml:space="preserve"> PAGEREF _Toc195352399 \h </w:instrText>
        </w:r>
        <w:r>
          <w:rPr>
            <w:noProof/>
            <w:webHidden/>
          </w:rPr>
        </w:r>
        <w:r>
          <w:rPr>
            <w:noProof/>
            <w:webHidden/>
          </w:rPr>
          <w:fldChar w:fldCharType="separate"/>
        </w:r>
        <w:r>
          <w:rPr>
            <w:noProof/>
            <w:webHidden/>
          </w:rPr>
          <w:t>57</w:t>
        </w:r>
        <w:r>
          <w:rPr>
            <w:noProof/>
            <w:webHidden/>
          </w:rPr>
          <w:fldChar w:fldCharType="end"/>
        </w:r>
      </w:hyperlink>
    </w:p>
    <w:p w:rsidR="00112258" w:rsidRDefault="00112258">
      <w:pPr>
        <w:pStyle w:val="Verzeichnis2"/>
        <w:tabs>
          <w:tab w:val="right" w:leader="dot" w:pos="9062"/>
        </w:tabs>
        <w:rPr>
          <w:noProof/>
          <w:lang w:val="de-DE" w:eastAsia="de-DE" w:bidi="ar-SA"/>
        </w:rPr>
      </w:pPr>
      <w:hyperlink w:anchor="_Toc195352400" w:history="1">
        <w:r w:rsidRPr="00851E5F">
          <w:rPr>
            <w:rStyle w:val="Hyperlink"/>
            <w:noProof/>
            <w:lang w:val="en-GB"/>
          </w:rPr>
          <w:t>References</w:t>
        </w:r>
        <w:r>
          <w:rPr>
            <w:noProof/>
            <w:webHidden/>
          </w:rPr>
          <w:tab/>
        </w:r>
        <w:r>
          <w:rPr>
            <w:noProof/>
            <w:webHidden/>
          </w:rPr>
          <w:fldChar w:fldCharType="begin"/>
        </w:r>
        <w:r>
          <w:rPr>
            <w:noProof/>
            <w:webHidden/>
          </w:rPr>
          <w:instrText xml:space="preserve"> PAGEREF _Toc195352400 \h </w:instrText>
        </w:r>
        <w:r>
          <w:rPr>
            <w:noProof/>
            <w:webHidden/>
          </w:rPr>
        </w:r>
        <w:r>
          <w:rPr>
            <w:noProof/>
            <w:webHidden/>
          </w:rPr>
          <w:fldChar w:fldCharType="separate"/>
        </w:r>
        <w:r>
          <w:rPr>
            <w:noProof/>
            <w:webHidden/>
          </w:rPr>
          <w:t>57</w:t>
        </w:r>
        <w:r>
          <w:rPr>
            <w:noProof/>
            <w:webHidden/>
          </w:rPr>
          <w:fldChar w:fldCharType="end"/>
        </w:r>
      </w:hyperlink>
    </w:p>
    <w:p w:rsidR="00112258" w:rsidRDefault="00112258">
      <w:pPr>
        <w:pStyle w:val="Verzeichnis2"/>
        <w:tabs>
          <w:tab w:val="right" w:leader="dot" w:pos="9062"/>
        </w:tabs>
        <w:rPr>
          <w:noProof/>
          <w:lang w:val="de-DE" w:eastAsia="de-DE" w:bidi="ar-SA"/>
        </w:rPr>
      </w:pPr>
      <w:hyperlink w:anchor="_Toc195352401" w:history="1">
        <w:r w:rsidRPr="00851E5F">
          <w:rPr>
            <w:rStyle w:val="Hyperlink"/>
            <w:noProof/>
            <w:lang w:val="en-GB"/>
          </w:rPr>
          <w:t>Glossary</w:t>
        </w:r>
        <w:r>
          <w:rPr>
            <w:noProof/>
            <w:webHidden/>
          </w:rPr>
          <w:tab/>
        </w:r>
        <w:r>
          <w:rPr>
            <w:noProof/>
            <w:webHidden/>
          </w:rPr>
          <w:fldChar w:fldCharType="begin"/>
        </w:r>
        <w:r>
          <w:rPr>
            <w:noProof/>
            <w:webHidden/>
          </w:rPr>
          <w:instrText xml:space="preserve"> PAGEREF _Toc195352401 \h </w:instrText>
        </w:r>
        <w:r>
          <w:rPr>
            <w:noProof/>
            <w:webHidden/>
          </w:rPr>
        </w:r>
        <w:r>
          <w:rPr>
            <w:noProof/>
            <w:webHidden/>
          </w:rPr>
          <w:fldChar w:fldCharType="separate"/>
        </w:r>
        <w:r>
          <w:rPr>
            <w:noProof/>
            <w:webHidden/>
          </w:rPr>
          <w:t>58</w:t>
        </w:r>
        <w:r>
          <w:rPr>
            <w:noProof/>
            <w:webHidden/>
          </w:rPr>
          <w:fldChar w:fldCharType="end"/>
        </w:r>
      </w:hyperlink>
    </w:p>
    <w:p w:rsidR="00112258" w:rsidRDefault="00112258">
      <w:pPr>
        <w:pStyle w:val="Verzeichnis2"/>
        <w:tabs>
          <w:tab w:val="right" w:leader="dot" w:pos="9062"/>
        </w:tabs>
        <w:rPr>
          <w:noProof/>
          <w:lang w:val="de-DE" w:eastAsia="de-DE" w:bidi="ar-SA"/>
        </w:rPr>
      </w:pPr>
      <w:hyperlink w:anchor="_Toc195352402" w:history="1">
        <w:r w:rsidRPr="00851E5F">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_Toc195352402 \h </w:instrText>
        </w:r>
        <w:r>
          <w:rPr>
            <w:noProof/>
            <w:webHidden/>
          </w:rPr>
        </w:r>
        <w:r>
          <w:rPr>
            <w:noProof/>
            <w:webHidden/>
          </w:rPr>
          <w:fldChar w:fldCharType="separate"/>
        </w:r>
        <w:r>
          <w:rPr>
            <w:noProof/>
            <w:webHidden/>
          </w:rPr>
          <w:t>58</w:t>
        </w:r>
        <w:r>
          <w:rPr>
            <w:noProof/>
            <w:webHidden/>
          </w:rPr>
          <w:fldChar w:fldCharType="end"/>
        </w:r>
      </w:hyperlink>
    </w:p>
    <w:p w:rsidR="005E25B8" w:rsidRPr="00090432" w:rsidRDefault="002767A8">
      <w:pPr>
        <w:rPr>
          <w:lang w:val="en-GB"/>
        </w:rPr>
      </w:pPr>
      <w:r w:rsidRPr="00090432">
        <w:rPr>
          <w:lang w:val="en-GB"/>
        </w:rPr>
        <w:fldChar w:fldCharType="end"/>
      </w:r>
      <w:r w:rsidR="005E25B8" w:rsidRPr="00090432">
        <w:rPr>
          <w:lang w:val="en-GB"/>
        </w:rPr>
        <w:br w:type="page"/>
      </w:r>
    </w:p>
    <w:p w:rsidR="005E5360" w:rsidRPr="00090432" w:rsidRDefault="005E25B8" w:rsidP="0059134E">
      <w:pPr>
        <w:pStyle w:val="berschrift1"/>
        <w:rPr>
          <w:lang w:val="en-GB"/>
        </w:rPr>
      </w:pPr>
      <w:bookmarkStart w:id="0" w:name="_Toc195352373"/>
      <w:r w:rsidRPr="00090432">
        <w:rPr>
          <w:lang w:val="en-GB"/>
        </w:rPr>
        <w:lastRenderedPageBreak/>
        <w:t>Introduction</w:t>
      </w:r>
      <w:bookmarkEnd w:id="0"/>
    </w:p>
    <w:p w:rsidR="0059134E" w:rsidRPr="00090432" w:rsidRDefault="005E25B8" w:rsidP="005E25B8">
      <w:pPr>
        <w:pStyle w:val="berschrift2"/>
        <w:rPr>
          <w:lang w:val="en-GB"/>
        </w:rPr>
      </w:pPr>
      <w:bookmarkStart w:id="1" w:name="_Toc195352374"/>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090432" w:rsidRDefault="00B41779" w:rsidP="00E154EB">
            <w:pPr>
              <w:pStyle w:val="Beschriftung"/>
              <w:jc w:val="center"/>
              <w:rPr>
                <w:lang w:val="en-GB"/>
              </w:rPr>
            </w:pPr>
            <w:bookmarkStart w:id="2" w:name="_Toc191968335"/>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w:t>
            </w:r>
            <w:r w:rsidR="002767A8"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r w:rsidR="00F94CBA" w:rsidRPr="00090432">
              <w:rPr>
                <w:lang w:val="en-GB"/>
              </w:rPr>
              <w:br/>
            </w:r>
            <w:r w:rsidR="00E154EB" w:rsidRPr="00090432">
              <w:rPr>
                <w:lang w:val="en-GB"/>
              </w:rPr>
              <w:t>S</w:t>
            </w:r>
            <w:r w:rsidR="00CB3BD3" w:rsidRPr="00090432">
              <w:rPr>
                <w:lang w:val="en-GB"/>
              </w:rPr>
              <w:t>ource</w:t>
            </w:r>
            <w:r w:rsidR="00E154EB" w:rsidRPr="00090432">
              <w:rPr>
                <w:lang w:val="en-GB"/>
              </w:rPr>
              <w:t>:</w:t>
            </w:r>
            <w:sdt>
              <w:sdtPr>
                <w:rPr>
                  <w:lang w:val="en-GB"/>
                </w:rPr>
                <w:id w:val="91564840"/>
                <w:citation/>
              </w:sdtPr>
              <w:sdtContent>
                <w:r w:rsidR="002767A8" w:rsidRPr="00090432">
                  <w:rPr>
                    <w:lang w:val="en-GB"/>
                  </w:rPr>
                  <w:fldChar w:fldCharType="begin"/>
                </w:r>
                <w:r w:rsidR="0008214D" w:rsidRPr="00090432">
                  <w:rPr>
                    <w:lang w:val="en-GB"/>
                  </w:rPr>
                  <w:instrText xml:space="preserve"> CITATION APK07 \l 1031  </w:instrText>
                </w:r>
                <w:r w:rsidR="002767A8" w:rsidRPr="00090432">
                  <w:rPr>
                    <w:lang w:val="en-GB"/>
                  </w:rPr>
                  <w:fldChar w:fldCharType="separate"/>
                </w:r>
                <w:r w:rsidR="00AF61AA" w:rsidRPr="00090432">
                  <w:rPr>
                    <w:noProof/>
                    <w:lang w:val="en-GB"/>
                  </w:rPr>
                  <w:t>[APK07]</w:t>
                </w:r>
                <w:r w:rsidR="002767A8"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090432" w:rsidRDefault="00B41779" w:rsidP="00E154EB">
            <w:pPr>
              <w:pStyle w:val="Beschriftung"/>
              <w:jc w:val="center"/>
              <w:rPr>
                <w:lang w:val="en-GB"/>
              </w:rPr>
            </w:pPr>
            <w:bookmarkStart w:id="3" w:name="_Toc191968336"/>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2</w:t>
            </w:r>
            <w:r w:rsidR="002767A8"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r w:rsidR="00217A2E" w:rsidRPr="00090432">
              <w:rPr>
                <w:lang w:val="en-GB"/>
              </w:rPr>
              <w:br/>
            </w:r>
            <w:r w:rsidR="00E154EB" w:rsidRPr="00090432">
              <w:rPr>
                <w:lang w:val="en-GB"/>
              </w:rPr>
              <w:t>S</w:t>
            </w:r>
            <w:r w:rsidR="00CB3BD3" w:rsidRPr="00090432">
              <w:rPr>
                <w:lang w:val="en-GB"/>
              </w:rPr>
              <w:t>ource</w:t>
            </w:r>
            <w:r w:rsidR="00E154EB" w:rsidRPr="00090432">
              <w:rPr>
                <w:lang w:val="en-GB"/>
              </w:rPr>
              <w:t>:</w:t>
            </w:r>
            <w:r w:rsidR="00217A2E" w:rsidRPr="00090432">
              <w:rPr>
                <w:lang w:val="en-GB"/>
              </w:rPr>
              <w:t xml:space="preserve"> </w:t>
            </w:r>
            <w:sdt>
              <w:sdtPr>
                <w:rPr>
                  <w:lang w:val="en-GB"/>
                </w:rPr>
                <w:id w:val="91564839"/>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bookmarkEnd w:id="3"/>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4" w:name="_Toc195352375"/>
      <w:r w:rsidRPr="00090432">
        <w:rPr>
          <w:lang w:val="en-GB"/>
        </w:rPr>
        <w:t>How to simulate fluids</w:t>
      </w:r>
      <w:bookmarkEnd w:id="4"/>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2767A8" w:rsidRPr="00090432">
        <w:rPr>
          <w:lang w:val="en-GB"/>
        </w:rPr>
        <w:fldChar w:fldCharType="begin"/>
      </w:r>
      <w:r w:rsidR="00E67032" w:rsidRPr="00090432">
        <w:rPr>
          <w:lang w:val="en-GB"/>
        </w:rPr>
        <w:instrText xml:space="preserve"> XE "Navier-Stokes equations" </w:instrText>
      </w:r>
      <w:r w:rsidR="002767A8"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2767A8" w:rsidRPr="00090432">
        <w:rPr>
          <w:lang w:val="en-GB"/>
        </w:rPr>
        <w:fldChar w:fldCharType="begin"/>
      </w:r>
      <w:r w:rsidR="004F11FE" w:rsidRPr="00090432">
        <w:rPr>
          <w:lang w:val="en-GB"/>
        </w:rPr>
        <w:instrText xml:space="preserve"> XE "Eulerian model" </w:instrText>
      </w:r>
      <w:r w:rsidR="002767A8"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2767A8" w:rsidRPr="00090432">
        <w:rPr>
          <w:lang w:val="en-GB"/>
        </w:rPr>
        <w:fldChar w:fldCharType="begin"/>
      </w:r>
      <w:r w:rsidR="0074185D" w:rsidRPr="00090432">
        <w:rPr>
          <w:lang w:val="en-GB"/>
        </w:rPr>
        <w:instrText xml:space="preserve"> XE "Lagrangian model" </w:instrText>
      </w:r>
      <w:r w:rsidR="002767A8"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2767A8" w:rsidRPr="00090432">
        <w:rPr>
          <w:lang w:val="en-GB"/>
        </w:rPr>
        <w:fldChar w:fldCharType="begin"/>
      </w:r>
      <w:r w:rsidR="0050049E" w:rsidRPr="00090432">
        <w:rPr>
          <w:lang w:val="en-GB"/>
        </w:rPr>
        <w:instrText xml:space="preserve"> XE "smoothed particle hydrodynamics" </w:instrText>
      </w:r>
      <w:r w:rsidR="002767A8"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2767A8" w:rsidRPr="00090432">
            <w:rPr>
              <w:lang w:val="en-GB"/>
            </w:rPr>
            <w:fldChar w:fldCharType="begin"/>
          </w:r>
          <w:r w:rsidR="00660B8B"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5" w:name="_Toc195352376"/>
      <w:r w:rsidRPr="00090432">
        <w:rPr>
          <w:lang w:val="en-GB"/>
        </w:rPr>
        <w:t>Related work</w:t>
      </w:r>
      <w:bookmarkEnd w:id="5"/>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2767A8" w:rsidRPr="00090432">
            <w:rPr>
              <w:lang w:val="en-GB"/>
            </w:rPr>
            <w:fldChar w:fldCharType="begin"/>
          </w:r>
          <w:r w:rsidR="0008214D" w:rsidRPr="00090432">
            <w:rPr>
              <w:lang w:val="en-GB"/>
            </w:rPr>
            <w:instrText xml:space="preserve"> CITATION GM77 \l 1031  </w:instrText>
          </w:r>
          <w:r w:rsidR="002767A8" w:rsidRPr="00090432">
            <w:rPr>
              <w:lang w:val="en-GB"/>
            </w:rPr>
            <w:fldChar w:fldCharType="separate"/>
          </w:r>
          <w:r w:rsidR="00AF61AA" w:rsidRPr="00090432">
            <w:rPr>
              <w:noProof/>
              <w:lang w:val="en-GB"/>
            </w:rPr>
            <w:t>[GM77]</w:t>
          </w:r>
          <w:r w:rsidR="002767A8"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2767A8" w:rsidRPr="00090432">
            <w:rPr>
              <w:lang w:val="en-GB"/>
            </w:rPr>
            <w:fldChar w:fldCharType="begin"/>
          </w:r>
          <w:r w:rsidRPr="00090432">
            <w:rPr>
              <w:lang w:val="en-GB"/>
            </w:rPr>
            <w:instrText xml:space="preserve"> CITATION Luc77 \l 1031  </w:instrText>
          </w:r>
          <w:r w:rsidR="002767A8" w:rsidRPr="00090432">
            <w:rPr>
              <w:lang w:val="en-GB"/>
            </w:rPr>
            <w:fldChar w:fldCharType="separate"/>
          </w:r>
          <w:r w:rsidR="00AF61AA" w:rsidRPr="00090432">
            <w:rPr>
              <w:noProof/>
              <w:lang w:val="en-GB"/>
            </w:rPr>
            <w:t>[Luc77]</w:t>
          </w:r>
          <w:r w:rsidR="002767A8"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2767A8"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AF61AA" w:rsidRPr="00090432">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2767A8"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2767A8" w:rsidRPr="00090432">
            <w:rPr>
              <w:lang w:val="en-GB"/>
            </w:rPr>
            <w:fldChar w:fldCharType="begin"/>
          </w:r>
          <w:r w:rsidR="0008214D" w:rsidRPr="00090432">
            <w:rPr>
              <w:lang w:val="en-GB"/>
            </w:rPr>
            <w:instrText xml:space="preserve"> CITATION MST04 \l 1031  </w:instrText>
          </w:r>
          <w:r w:rsidR="002767A8" w:rsidRPr="00090432">
            <w:rPr>
              <w:lang w:val="en-GB"/>
            </w:rPr>
            <w:fldChar w:fldCharType="separate"/>
          </w:r>
          <w:r w:rsidR="00AF61AA" w:rsidRPr="00090432">
            <w:rPr>
              <w:noProof/>
              <w:lang w:val="en-GB"/>
            </w:rPr>
            <w:t>[MST04]</w:t>
          </w:r>
          <w:r w:rsidR="002767A8"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2767A8"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AF61AA" w:rsidRPr="00090432">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2767A8"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AF61AA" w:rsidRPr="00090432">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2767A8"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AF61AA" w:rsidRPr="00090432">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AF61AA" w:rsidRPr="00090432">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2767A8"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2767A8"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AF61AA" w:rsidRPr="00090432">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2767A8"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AF61AA" w:rsidRPr="00090432">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p>
    <w:p w:rsidR="00F20035" w:rsidRPr="00090432" w:rsidRDefault="002767A8"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6" w:name="_Toc195352377"/>
      <w:r w:rsidRPr="00090432">
        <w:rPr>
          <w:lang w:val="en-GB"/>
        </w:rPr>
        <w:t>Used techniques</w:t>
      </w:r>
      <w:bookmarkEnd w:id="6"/>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2767A8" w:rsidRPr="00090432">
            <w:rPr>
              <w:lang w:val="en-GB"/>
            </w:rPr>
            <w:fldChar w:fldCharType="begin"/>
          </w:r>
          <w:r w:rsidR="002B5A08"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2767A8" w:rsidRPr="00090432">
        <w:rPr>
          <w:lang w:val="en-GB"/>
        </w:rPr>
        <w:fldChar w:fldCharType="begin"/>
      </w:r>
      <w:r w:rsidR="00F65666" w:rsidRPr="00090432">
        <w:rPr>
          <w:lang w:val="en-GB"/>
        </w:rPr>
        <w:instrText xml:space="preserve"> REF _Ref192395516 \r \h </w:instrText>
      </w:r>
      <w:r w:rsidR="002767A8" w:rsidRPr="00090432">
        <w:rPr>
          <w:lang w:val="en-GB"/>
        </w:rPr>
      </w:r>
      <w:r w:rsidR="002767A8" w:rsidRPr="00090432">
        <w:rPr>
          <w:lang w:val="en-GB"/>
        </w:rPr>
        <w:fldChar w:fldCharType="separate"/>
      </w:r>
      <w:r w:rsidR="00AF61AA" w:rsidRPr="00090432">
        <w:rPr>
          <w:lang w:val="en-GB"/>
        </w:rPr>
        <w:t>2</w:t>
      </w:r>
      <w:r w:rsidR="002767A8"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2767A8" w:rsidRPr="00090432">
        <w:rPr>
          <w:lang w:val="en-GB"/>
        </w:rPr>
        <w:fldChar w:fldCharType="begin"/>
      </w:r>
      <w:r w:rsidR="009E0D23" w:rsidRPr="00090432">
        <w:rPr>
          <w:lang w:val="en-GB"/>
        </w:rPr>
        <w:instrText xml:space="preserve"> REF _Ref192557839 \r \h </w:instrText>
      </w:r>
      <w:r w:rsidR="002767A8" w:rsidRPr="00090432">
        <w:rPr>
          <w:lang w:val="en-GB"/>
        </w:rPr>
      </w:r>
      <w:r w:rsidR="002767A8" w:rsidRPr="00090432">
        <w:rPr>
          <w:lang w:val="en-GB"/>
        </w:rPr>
        <w:fldChar w:fldCharType="separate"/>
      </w:r>
      <w:r w:rsidR="00AF61AA" w:rsidRPr="00090432">
        <w:rPr>
          <w:lang w:val="en-GB"/>
        </w:rPr>
        <w:t>3</w:t>
      </w:r>
      <w:r w:rsidR="002767A8"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3</w:t>
            </w:r>
            <w:r w:rsidR="002767A8" w:rsidRPr="00090432">
              <w:rPr>
                <w:lang w:val="en-GB"/>
              </w:rPr>
              <w:fldChar w:fldCharType="end"/>
            </w:r>
            <w:r w:rsidRPr="00090432">
              <w:rPr>
                <w:lang w:val="en-GB"/>
              </w:rPr>
              <w:t>: Sprite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4</w:t>
            </w:r>
            <w:r w:rsidR="002767A8" w:rsidRPr="00090432">
              <w:rPr>
                <w:lang w:val="en-GB"/>
              </w:rPr>
              <w:fldChar w:fldCharType="end"/>
            </w:r>
            <w:r w:rsidRPr="00090432">
              <w:rPr>
                <w:lang w:val="en-GB"/>
              </w:rPr>
              <w:t>: Marching cubes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5</w:t>
            </w:r>
            <w:r w:rsidR="002767A8"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p>
        </w:tc>
      </w:tr>
    </w:tbl>
    <w:p w:rsidR="005E25B8" w:rsidRPr="00090432" w:rsidRDefault="005E25B8" w:rsidP="005E25B8">
      <w:pPr>
        <w:pStyle w:val="berschrift1"/>
        <w:rPr>
          <w:lang w:val="en-GB"/>
        </w:rPr>
      </w:pPr>
      <w:bookmarkStart w:id="7" w:name="_Ref192395516"/>
      <w:bookmarkStart w:id="8" w:name="_Ref192395526"/>
      <w:bookmarkStart w:id="9" w:name="_Ref192395571"/>
      <w:bookmarkStart w:id="10" w:name="_Toc195352378"/>
      <w:r w:rsidRPr="00090432">
        <w:rPr>
          <w:lang w:val="en-GB"/>
        </w:rPr>
        <w:lastRenderedPageBreak/>
        <w:t>Fluid simulation</w:t>
      </w:r>
      <w:bookmarkEnd w:id="7"/>
      <w:bookmarkEnd w:id="8"/>
      <w:bookmarkEnd w:id="9"/>
      <w:bookmarkEnd w:id="10"/>
    </w:p>
    <w:p w:rsidR="00F65666" w:rsidRPr="00090432" w:rsidRDefault="00F65666" w:rsidP="00F65666">
      <w:pPr>
        <w:pStyle w:val="berschrift2"/>
        <w:rPr>
          <w:lang w:val="en-GB"/>
        </w:rPr>
      </w:pPr>
      <w:bookmarkStart w:id="11" w:name="_Toc195352379"/>
      <w:r w:rsidRPr="00090432">
        <w:rPr>
          <w:lang w:val="en-GB"/>
        </w:rPr>
        <w:t>Chapter overview</w:t>
      </w:r>
      <w:bookmarkEnd w:id="11"/>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2767A8" w:rsidRPr="00090432">
        <w:rPr>
          <w:lang w:val="en-GB"/>
        </w:rPr>
        <w:fldChar w:fldCharType="begin"/>
      </w:r>
      <w:r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2767A8" w:rsidRPr="00090432">
        <w:rPr>
          <w:lang w:val="en-GB"/>
        </w:rPr>
        <w:fldChar w:fldCharType="begin"/>
      </w:r>
      <w:r w:rsidRPr="00090432">
        <w:rPr>
          <w:lang w:val="en-GB"/>
        </w:rPr>
        <w:instrText xml:space="preserve"> REF _Ref193106821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2767A8" w:rsidRPr="00090432">
        <w:rPr>
          <w:lang w:val="en-GB"/>
        </w:rPr>
        <w:fldChar w:fldCharType="begin"/>
      </w:r>
      <w:r w:rsidR="009C5652"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2767A8" w:rsidRPr="00090432">
        <w:rPr>
          <w:lang w:val="en-GB"/>
        </w:rPr>
        <w:fldChar w:fldCharType="begin"/>
      </w:r>
      <w:r w:rsidR="009C5652" w:rsidRPr="00090432">
        <w:rPr>
          <w:lang w:val="en-GB"/>
        </w:rPr>
        <w:instrText xml:space="preserve"> REF _Ref194206140 \w \h </w:instrText>
      </w:r>
      <w:r w:rsidR="002767A8" w:rsidRPr="00090432">
        <w:rPr>
          <w:lang w:val="en-GB"/>
        </w:rPr>
      </w:r>
      <w:r w:rsidR="002767A8" w:rsidRPr="00090432">
        <w:rPr>
          <w:lang w:val="en-GB"/>
        </w:rPr>
        <w:fldChar w:fldCharType="separate"/>
      </w:r>
      <w:r w:rsidR="00AF61AA" w:rsidRPr="00090432">
        <w:rPr>
          <w:lang w:val="en-GB"/>
        </w:rPr>
        <w:t>2.5</w:t>
      </w:r>
      <w:r w:rsidR="002767A8" w:rsidRPr="00090432">
        <w:rPr>
          <w:lang w:val="en-GB"/>
        </w:rPr>
        <w:fldChar w:fldCharType="end"/>
      </w:r>
      <w:r w:rsidR="009C5652" w:rsidRPr="00090432">
        <w:rPr>
          <w:lang w:val="en-GB"/>
        </w:rPr>
        <w:t xml:space="preserve">, the conceptual simulation algorithm is presented in </w:t>
      </w:r>
      <w:r w:rsidR="002767A8" w:rsidRPr="00090432">
        <w:rPr>
          <w:lang w:val="en-GB"/>
        </w:rPr>
        <w:fldChar w:fldCharType="begin"/>
      </w:r>
      <w:r w:rsidR="009C5652" w:rsidRPr="00090432">
        <w:rPr>
          <w:lang w:val="en-GB"/>
        </w:rPr>
        <w:instrText xml:space="preserve"> REF _Ref194206314 \w \h </w:instrText>
      </w:r>
      <w:r w:rsidR="002767A8" w:rsidRPr="00090432">
        <w:rPr>
          <w:lang w:val="en-GB"/>
        </w:rPr>
      </w:r>
      <w:r w:rsidR="002767A8" w:rsidRPr="00090432">
        <w:rPr>
          <w:lang w:val="en-GB"/>
        </w:rPr>
        <w:fldChar w:fldCharType="separate"/>
      </w:r>
      <w:r w:rsidR="00AF61AA" w:rsidRPr="00090432">
        <w:rPr>
          <w:lang w:val="en-GB"/>
        </w:rPr>
        <w:t>2.6</w:t>
      </w:r>
      <w:r w:rsidR="002767A8"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2767A8" w:rsidRPr="00090432">
        <w:rPr>
          <w:lang w:val="en-GB"/>
        </w:rPr>
        <w:fldChar w:fldCharType="begin"/>
      </w:r>
      <w:r w:rsidR="007A0CA9" w:rsidRPr="00090432">
        <w:rPr>
          <w:lang w:val="en-GB"/>
        </w:rPr>
        <w:instrText xml:space="preserve"> REF _Ref194206416 \w \h </w:instrText>
      </w:r>
      <w:r w:rsidR="002767A8" w:rsidRPr="00090432">
        <w:rPr>
          <w:lang w:val="en-GB"/>
        </w:rPr>
      </w:r>
      <w:r w:rsidR="002767A8" w:rsidRPr="00090432">
        <w:rPr>
          <w:lang w:val="en-GB"/>
        </w:rPr>
        <w:fldChar w:fldCharType="separate"/>
      </w:r>
      <w:r w:rsidR="00AF61AA" w:rsidRPr="00090432">
        <w:rPr>
          <w:lang w:val="en-GB"/>
        </w:rPr>
        <w:t>2.7</w:t>
      </w:r>
      <w:r w:rsidR="002767A8"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2767A8" w:rsidRPr="00090432">
        <w:rPr>
          <w:lang w:val="en-GB"/>
        </w:rPr>
        <w:fldChar w:fldCharType="begin"/>
      </w:r>
      <w:r w:rsidRPr="00090432">
        <w:rPr>
          <w:lang w:val="en-GB"/>
        </w:rPr>
        <w:instrText xml:space="preserve"> REF _Ref194206468 \w \h </w:instrText>
      </w:r>
      <w:r w:rsidR="002767A8" w:rsidRPr="00090432">
        <w:rPr>
          <w:lang w:val="en-GB"/>
        </w:rPr>
      </w:r>
      <w:r w:rsidR="002767A8" w:rsidRPr="00090432">
        <w:rPr>
          <w:lang w:val="en-GB"/>
        </w:rPr>
        <w:fldChar w:fldCharType="separate"/>
      </w:r>
      <w:r w:rsidR="00AF61AA" w:rsidRPr="00090432">
        <w:rPr>
          <w:lang w:val="en-GB"/>
        </w:rPr>
        <w:t>2.8</w:t>
      </w:r>
      <w:r w:rsidR="002767A8" w:rsidRPr="00090432">
        <w:rPr>
          <w:lang w:val="en-GB"/>
        </w:rPr>
        <w:fldChar w:fldCharType="end"/>
      </w:r>
      <w:r w:rsidRPr="00090432">
        <w:rPr>
          <w:lang w:val="en-GB"/>
        </w:rPr>
        <w:t xml:space="preserve"> the implementation is made capable to interact with the environment and the user, while </w:t>
      </w:r>
      <w:r w:rsidR="002767A8" w:rsidRPr="00090432">
        <w:rPr>
          <w:lang w:val="en-GB"/>
        </w:rPr>
        <w:fldChar w:fldCharType="begin"/>
      </w:r>
      <w:r w:rsidRPr="00090432">
        <w:rPr>
          <w:lang w:val="en-GB"/>
        </w:rPr>
        <w:instrText xml:space="preserve"> REF _Ref194206785 \w \h </w:instrText>
      </w:r>
      <w:r w:rsidR="002767A8" w:rsidRPr="00090432">
        <w:rPr>
          <w:lang w:val="en-GB"/>
        </w:rPr>
      </w:r>
      <w:r w:rsidR="002767A8" w:rsidRPr="00090432">
        <w:rPr>
          <w:lang w:val="en-GB"/>
        </w:rPr>
        <w:fldChar w:fldCharType="separate"/>
      </w:r>
      <w:r w:rsidR="00AF61AA" w:rsidRPr="00090432">
        <w:rPr>
          <w:lang w:val="en-GB"/>
        </w:rPr>
        <w:t>2.9</w:t>
      </w:r>
      <w:r w:rsidR="002767A8"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2767A8" w:rsidRPr="00090432">
        <w:rPr>
          <w:lang w:val="en-GB"/>
        </w:rPr>
        <w:fldChar w:fldCharType="begin"/>
      </w:r>
      <w:r w:rsidR="00651DE8" w:rsidRPr="00090432">
        <w:rPr>
          <w:lang w:val="en-GB"/>
        </w:rPr>
        <w:instrText xml:space="preserve"> REF _Ref194207042 \w \h </w:instrText>
      </w:r>
      <w:r w:rsidR="002767A8" w:rsidRPr="00090432">
        <w:rPr>
          <w:lang w:val="en-GB"/>
        </w:rPr>
      </w:r>
      <w:r w:rsidR="002767A8" w:rsidRPr="00090432">
        <w:rPr>
          <w:lang w:val="en-GB"/>
        </w:rPr>
        <w:fldChar w:fldCharType="separate"/>
      </w:r>
      <w:r w:rsidR="00AF61AA" w:rsidRPr="00090432">
        <w:rPr>
          <w:lang w:val="en-GB"/>
        </w:rPr>
        <w:t>2.10</w:t>
      </w:r>
      <w:r w:rsidR="002767A8" w:rsidRPr="00090432">
        <w:rPr>
          <w:lang w:val="en-GB"/>
        </w:rPr>
        <w:fldChar w:fldCharType="end"/>
      </w:r>
      <w:r w:rsidR="00651DE8" w:rsidRPr="00090432">
        <w:rPr>
          <w:lang w:val="en-GB"/>
        </w:rPr>
        <w:t xml:space="preserve"> shows how well the final program fulfils its task in terms of performance and simulation quality. </w:t>
      </w:r>
      <w:r w:rsidR="002767A8" w:rsidRPr="00090432">
        <w:rPr>
          <w:lang w:val="en-GB"/>
        </w:rPr>
        <w:fldChar w:fldCharType="begin"/>
      </w:r>
      <w:r w:rsidR="00651DE8" w:rsidRPr="00090432">
        <w:rPr>
          <w:lang w:val="en-GB"/>
        </w:rPr>
        <w:instrText xml:space="preserve"> REF _Ref194207322 \w \h </w:instrText>
      </w:r>
      <w:r w:rsidR="002767A8" w:rsidRPr="00090432">
        <w:rPr>
          <w:lang w:val="en-GB"/>
        </w:rPr>
      </w:r>
      <w:r w:rsidR="002767A8" w:rsidRPr="00090432">
        <w:rPr>
          <w:lang w:val="en-GB"/>
        </w:rPr>
        <w:fldChar w:fldCharType="separate"/>
      </w:r>
      <w:r w:rsidR="00AF61AA" w:rsidRPr="00090432">
        <w:rPr>
          <w:lang w:val="en-GB"/>
        </w:rPr>
        <w:t>2.11</w:t>
      </w:r>
      <w:r w:rsidR="002767A8"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2" w:name="_Ref193172366"/>
      <w:bookmarkStart w:id="13" w:name="_Toc195352380"/>
      <w:r w:rsidRPr="00090432">
        <w:rPr>
          <w:lang w:val="en-GB"/>
        </w:rPr>
        <w:t xml:space="preserve">Basics of fluid </w:t>
      </w:r>
      <w:r w:rsidR="00234DA4" w:rsidRPr="00090432">
        <w:rPr>
          <w:lang w:val="en-GB"/>
        </w:rPr>
        <w:t>mechanics</w:t>
      </w:r>
      <w:bookmarkEnd w:id="12"/>
      <w:bookmarkEnd w:id="13"/>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4" w:name="density"/>
            <w:bookmarkEnd w:id="14"/>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2767A8" w:rsidRPr="00090432">
        <w:rPr>
          <w:lang w:val="en-GB"/>
        </w:rPr>
        <w:fldChar w:fldCharType="begin"/>
      </w:r>
      <w:r w:rsidR="00B53C91"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15" w:name="_Ref193960650"/>
      <w:bookmarkStart w:id="16" w:name="_Ref193960697"/>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6</w:t>
      </w:r>
      <w:r w:rsidR="002767A8" w:rsidRPr="00090432">
        <w:rPr>
          <w:lang w:val="en-GB"/>
        </w:rPr>
        <w:fldChar w:fldCharType="end"/>
      </w:r>
      <w:bookmarkEnd w:id="15"/>
      <w:r w:rsidRPr="00090432">
        <w:rPr>
          <w:lang w:val="en-GB"/>
        </w:rPr>
        <w:t>: Cause of surface tension</w:t>
      </w:r>
      <w:bookmarkEnd w:id="16"/>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17" w:name="newtons_second_law"/>
            <w:bookmarkEnd w:id="17"/>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7</w:t>
      </w:r>
      <w:r w:rsidR="002767A8" w:rsidRPr="00090432">
        <w:rPr>
          <w:lang w:val="en-GB"/>
        </w:rPr>
        <w:fldChar w:fldCharType="end"/>
      </w:r>
      <w:r w:rsidRPr="00090432">
        <w:rPr>
          <w:lang w:val="en-GB"/>
        </w:rPr>
        <w:t>: Lagrangian versus Eulerian point of view</w:t>
      </w:r>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2767A8"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18" w:name="substantial_derivative"/>
            <w:bookmarkEnd w:id="18"/>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AF61AA" w:rsidRPr="00090432">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2767A8"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AF61AA" w:rsidRPr="00090432">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2767A8" w:rsidRPr="00090432">
            <w:rPr>
              <w:lang w:val="en-GB"/>
            </w:rPr>
            <w:fldChar w:fldCharType="begin"/>
          </w:r>
          <w:r w:rsidR="00057AFE"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2767A8" w:rsidRPr="00090432">
            <w:rPr>
              <w:lang w:val="en-GB"/>
            </w:rPr>
            <w:fldChar w:fldCharType="begin"/>
          </w:r>
          <w:r w:rsidR="00DD4860" w:rsidRPr="00090432">
            <w:rPr>
              <w:lang w:val="en-GB"/>
            </w:rPr>
            <w:instrText xml:space="preserve"> CITATION BE02 \l 1031 </w:instrText>
          </w:r>
          <w:r w:rsidR="002767A8" w:rsidRPr="00090432">
            <w:rPr>
              <w:lang w:val="en-GB"/>
            </w:rPr>
            <w:fldChar w:fldCharType="separate"/>
          </w:r>
          <w:r w:rsidR="00AF61AA" w:rsidRPr="00090432">
            <w:rPr>
              <w:noProof/>
              <w:lang w:val="en-GB"/>
            </w:rPr>
            <w:t>[BE02]</w:t>
          </w:r>
          <w:r w:rsidR="002767A8"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2767A8"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19" w:name="viscosity"/>
            <w:bookmarkEnd w:id="19"/>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2767A8" w:rsidRPr="00090432">
            <w:rPr>
              <w:lang w:val="en-GB"/>
            </w:rPr>
            <w:fldChar w:fldCharType="begin"/>
          </w:r>
          <w:r w:rsidR="00761D85"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761D85" w:rsidRPr="00090432">
        <w:rPr>
          <w:lang w:val="en-GB"/>
        </w:rPr>
        <w:t xml:space="preserve"> or </w:t>
      </w:r>
      <w:sdt>
        <w:sdtPr>
          <w:rPr>
            <w:lang w:val="en-GB"/>
          </w:rPr>
          <w:id w:val="4896188"/>
          <w:citation/>
        </w:sdtPr>
        <w:sdtContent>
          <w:r w:rsidR="002767A8" w:rsidRPr="00090432">
            <w:rPr>
              <w:lang w:val="en-GB"/>
            </w:rPr>
            <w:fldChar w:fldCharType="begin"/>
          </w:r>
          <w:r w:rsidR="00761D85" w:rsidRPr="00090432">
            <w:rPr>
              <w:lang w:val="en-GB"/>
            </w:rPr>
            <w:instrText xml:space="preserve"> CITATION WND \l 1031 </w:instrText>
          </w:r>
          <w:r w:rsidR="002767A8" w:rsidRPr="00090432">
            <w:rPr>
              <w:lang w:val="en-GB"/>
            </w:rPr>
            <w:fldChar w:fldCharType="separate"/>
          </w:r>
          <w:r w:rsidR="00AF61AA" w:rsidRPr="00090432">
            <w:rPr>
              <w:noProof/>
              <w:lang w:val="en-GB"/>
            </w:rPr>
            <w:t>[WND]</w:t>
          </w:r>
          <w:r w:rsidR="002767A8"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2767A8" w:rsidRPr="00090432">
        <w:rPr>
          <w:lang w:val="en-GB"/>
        </w:rPr>
        <w:fldChar w:fldCharType="begin"/>
      </w:r>
      <w:r w:rsidR="00BE0CFC" w:rsidRPr="00090432">
        <w:rPr>
          <w:lang w:val="en-GB"/>
        </w:rPr>
        <w:instrText xml:space="preserve"> REF viscosity \w \h </w:instrText>
      </w:r>
      <w:r w:rsidR="002767A8" w:rsidRPr="00090432">
        <w:rPr>
          <w:lang w:val="en-GB"/>
        </w:rPr>
      </w:r>
      <w:r w:rsidR="002767A8" w:rsidRPr="00090432">
        <w:rPr>
          <w:lang w:val="en-GB"/>
        </w:rPr>
        <w:fldChar w:fldCharType="separate"/>
      </w:r>
      <w:r w:rsidR="00AF61AA" w:rsidRPr="00090432">
        <w:rPr>
          <w:lang w:val="en-GB"/>
        </w:rPr>
        <w:t>(2.10)</w:t>
      </w:r>
      <w:r w:rsidR="002767A8"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0" w:name="navier_stokes"/>
            <w:bookmarkEnd w:id="20"/>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2767A8" w:rsidRPr="00090432">
        <w:rPr>
          <w:lang w:val="en-GB"/>
        </w:rPr>
        <w:fldChar w:fldCharType="begin"/>
      </w:r>
      <w:r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Pr="00090432">
        <w:rPr>
          <w:lang w:val="en-GB"/>
        </w:rPr>
        <w:t xml:space="preserve"> we will combine it with the basic principles of smoothed particle hydrodynamics (</w:t>
      </w:r>
      <w:r w:rsidR="002767A8" w:rsidRPr="00090432">
        <w:rPr>
          <w:lang w:val="en-GB"/>
        </w:rPr>
        <w:fldChar w:fldCharType="begin"/>
      </w:r>
      <w:r w:rsidRPr="00090432">
        <w:rPr>
          <w:lang w:val="en-GB"/>
        </w:rPr>
        <w:instrText xml:space="preserve"> REF _Ref193106821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2767A8" w:rsidRPr="00090432">
            <w:rPr>
              <w:lang w:val="en-GB"/>
            </w:rPr>
            <w:fldChar w:fldCharType="begin"/>
          </w:r>
          <w:r w:rsidR="00CE6BA8"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1" w:name="_Ref193106821"/>
      <w:bookmarkStart w:id="22" w:name="_Ref193172305"/>
      <w:bookmarkStart w:id="23" w:name="_Ref193172355"/>
      <w:bookmarkStart w:id="24" w:name="_Toc195352381"/>
      <w:r w:rsidRPr="00090432">
        <w:rPr>
          <w:lang w:val="en-GB"/>
        </w:rPr>
        <w:t>Basics of s</w:t>
      </w:r>
      <w:r w:rsidR="00462299" w:rsidRPr="00090432">
        <w:rPr>
          <w:lang w:val="en-GB"/>
        </w:rPr>
        <w:t>moothed particle hydrodynamics</w:t>
      </w:r>
      <w:bookmarkEnd w:id="21"/>
      <w:bookmarkEnd w:id="22"/>
      <w:bookmarkEnd w:id="23"/>
      <w:bookmarkEnd w:id="24"/>
    </w:p>
    <w:p w:rsidR="002463D7" w:rsidRPr="00090432" w:rsidRDefault="00462299" w:rsidP="00462299">
      <w:pPr>
        <w:rPr>
          <w:lang w:val="en-GB"/>
        </w:rPr>
      </w:pPr>
      <w:r w:rsidRPr="00090432">
        <w:rPr>
          <w:lang w:val="en-GB"/>
        </w:rPr>
        <w:t>Smoothed particle hydrodynamics</w:t>
      </w:r>
      <w:r w:rsidR="002767A8" w:rsidRPr="00090432">
        <w:rPr>
          <w:lang w:val="en-GB"/>
        </w:rPr>
        <w:fldChar w:fldCharType="begin"/>
      </w:r>
      <w:r w:rsidR="00A65079" w:rsidRPr="00090432">
        <w:rPr>
          <w:lang w:val="en-GB"/>
        </w:rPr>
        <w:instrText xml:space="preserve"> XE "Smoothed particle hydrodynamics" </w:instrText>
      </w:r>
      <w:r w:rsidR="002767A8"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2767A8" w:rsidRPr="00090432">
            <w:rPr>
              <w:lang w:val="en-GB"/>
            </w:rPr>
            <w:fldChar w:fldCharType="begin"/>
          </w:r>
          <w:r w:rsidRPr="00090432">
            <w:rPr>
              <w:lang w:val="en-GB"/>
            </w:rPr>
            <w:instrText xml:space="preserve"> CITATION GM77 \l 1031  </w:instrText>
          </w:r>
          <w:r w:rsidR="002767A8" w:rsidRPr="00090432">
            <w:rPr>
              <w:lang w:val="en-GB"/>
            </w:rPr>
            <w:fldChar w:fldCharType="separate"/>
          </w:r>
          <w:r w:rsidR="00AF61AA" w:rsidRPr="00090432">
            <w:rPr>
              <w:noProof/>
              <w:lang w:val="en-GB"/>
            </w:rPr>
            <w:t>[GM77]</w:t>
          </w:r>
          <w:r w:rsidR="002767A8"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2767A8" w:rsidRPr="00090432">
            <w:rPr>
              <w:lang w:val="en-GB"/>
            </w:rPr>
            <w:fldChar w:fldCharType="begin"/>
          </w:r>
          <w:r w:rsidRPr="00090432">
            <w:rPr>
              <w:lang w:val="en-GB"/>
            </w:rPr>
            <w:instrText xml:space="preserve"> CITATION Luc77 \l 1031  </w:instrText>
          </w:r>
          <w:r w:rsidR="002767A8" w:rsidRPr="00090432">
            <w:rPr>
              <w:lang w:val="en-GB"/>
            </w:rPr>
            <w:fldChar w:fldCharType="separate"/>
          </w:r>
          <w:r w:rsidR="00AF61AA" w:rsidRPr="00090432">
            <w:rPr>
              <w:noProof/>
              <w:lang w:val="en-GB"/>
            </w:rPr>
            <w:t>[Luc77]</w:t>
          </w:r>
          <w:r w:rsidR="002767A8"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2767A8"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2767A8" w:rsidRPr="00090432">
            <w:rPr>
              <w:lang w:val="en-GB"/>
            </w:rPr>
            <w:fldChar w:fldCharType="begin"/>
          </w:r>
          <w:r w:rsidR="00666C85"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8</w:t>
      </w:r>
      <w:r w:rsidR="002767A8" w:rsidRPr="00090432">
        <w:rPr>
          <w:lang w:val="en-GB"/>
        </w:rPr>
        <w:fldChar w:fldCharType="end"/>
      </w:r>
      <w:r w:rsidRPr="00090432">
        <w:rPr>
          <w:lang w:val="en-GB"/>
        </w:rPr>
        <w:t>: 1D example for a smoothing kernel</w:t>
      </w:r>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2767A8"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25" w:name="sph_summation_interpolant"/>
            <w:bookmarkEnd w:id="25"/>
          </w:p>
        </w:tc>
      </w:tr>
    </w:tbl>
    <w:p w:rsidR="00B006D8" w:rsidRPr="00090432" w:rsidRDefault="00DF27E5" w:rsidP="00B006D8">
      <w:pPr>
        <w:spacing w:before="240"/>
        <w:rPr>
          <w:lang w:val="en-GB"/>
        </w:rPr>
      </w:pPr>
      <w:bookmarkStart w:id="26"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2767A8" w:rsidRPr="00090432">
        <w:rPr>
          <w:lang w:val="en-GB"/>
        </w:rPr>
        <w:fldChar w:fldCharType="begin"/>
      </w:r>
      <w:r w:rsidR="00B006D8"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27" w:name="sph_density"/>
            <w:bookmarkEnd w:id="27"/>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2767A8" w:rsidRPr="00090432">
        <w:rPr>
          <w:lang w:val="en-GB"/>
        </w:rPr>
        <w:fldChar w:fldCharType="begin"/>
      </w:r>
      <w:r w:rsidR="00D95591"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2767A8"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2767A8" w:rsidRPr="00090432">
            <w:rPr>
              <w:lang w:val="en-GB"/>
            </w:rPr>
            <w:fldChar w:fldCharType="begin"/>
          </w:r>
          <w:r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2767A8"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28" w:name="sph_laplacian"/>
            <w:bookmarkEnd w:id="28"/>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2767A8" w:rsidRPr="00090432">
            <w:rPr>
              <w:lang w:val="en-GB"/>
            </w:rPr>
            <w:fldChar w:fldCharType="begin"/>
          </w:r>
          <w:r w:rsidRPr="00090432">
            <w:rPr>
              <w:lang w:val="en-GB"/>
            </w:rPr>
            <w:instrText xml:space="preserve"> CITATION CEL06 \l 1031 </w:instrText>
          </w:r>
          <w:r w:rsidR="002767A8" w:rsidRPr="00090432">
            <w:rPr>
              <w:lang w:val="en-GB"/>
            </w:rPr>
            <w:fldChar w:fldCharType="separate"/>
          </w:r>
          <w:r w:rsidR="00AF61AA" w:rsidRPr="00090432">
            <w:rPr>
              <w:noProof/>
              <w:lang w:val="en-GB"/>
            </w:rPr>
            <w:t>[CEL06]</w:t>
          </w:r>
          <w:r w:rsidR="002767A8"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2767A8" w:rsidRPr="00090432">
        <w:rPr>
          <w:lang w:val="en-GB"/>
        </w:rPr>
        <w:fldChar w:fldCharType="begin"/>
      </w:r>
      <w:r w:rsidR="00CB37CC" w:rsidRPr="00090432">
        <w:rPr>
          <w:lang w:val="en-GB"/>
        </w:rPr>
        <w:instrText xml:space="preserve"> REF sph_laplacian \w \h </w:instrText>
      </w:r>
      <w:r w:rsidR="002767A8" w:rsidRPr="00090432">
        <w:rPr>
          <w:lang w:val="en-GB"/>
        </w:rPr>
      </w:r>
      <w:r w:rsidR="002767A8" w:rsidRPr="00090432">
        <w:rPr>
          <w:lang w:val="en-GB"/>
        </w:rPr>
        <w:fldChar w:fldCharType="separate"/>
      </w:r>
      <w:r w:rsidR="00AF61AA" w:rsidRPr="00090432">
        <w:rPr>
          <w:lang w:val="en-GB"/>
        </w:rPr>
        <w:t>(2.17)</w:t>
      </w:r>
      <w:r w:rsidR="002767A8" w:rsidRPr="00090432">
        <w:rPr>
          <w:lang w:val="en-GB"/>
        </w:rPr>
        <w:fldChar w:fldCharType="end"/>
      </w:r>
      <w:r w:rsidR="00CB37CC" w:rsidRPr="00090432">
        <w:rPr>
          <w:lang w:val="en-GB"/>
        </w:rPr>
        <w:t xml:space="preserve"> in chapter 2.3 of </w:t>
      </w:r>
      <w:sdt>
        <w:sdtPr>
          <w:rPr>
            <w:lang w:val="en-GB"/>
          </w:rPr>
          <w:id w:val="929728"/>
          <w:citation/>
        </w:sdtPr>
        <w:sdtContent>
          <w:r w:rsidR="002767A8" w:rsidRPr="00090432">
            <w:rPr>
              <w:lang w:val="en-GB"/>
            </w:rPr>
            <w:fldChar w:fldCharType="begin"/>
          </w:r>
          <w:r w:rsidR="00CB37CC"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29" w:name="_Ref193089549"/>
      <w:bookmarkStart w:id="30" w:name="_Toc195352382"/>
      <w:r w:rsidRPr="00090432">
        <w:rPr>
          <w:lang w:val="en-GB"/>
        </w:rPr>
        <w:t>Particle based, mathematical model of fluid motion</w:t>
      </w:r>
      <w:bookmarkEnd w:id="29"/>
      <w:bookmarkEnd w:id="30"/>
    </w:p>
    <w:p w:rsidR="00B02795" w:rsidRPr="00090432" w:rsidRDefault="00A1708B" w:rsidP="00B02795">
      <w:pPr>
        <w:rPr>
          <w:lang w:val="en-GB"/>
        </w:rPr>
      </w:pPr>
      <w:r w:rsidRPr="00090432">
        <w:rPr>
          <w:lang w:val="en-GB"/>
        </w:rPr>
        <w:t xml:space="preserve">Now the core concepts of SPH from </w:t>
      </w:r>
      <w:r w:rsidR="002767A8" w:rsidRPr="00090432">
        <w:rPr>
          <w:lang w:val="en-GB"/>
        </w:rPr>
        <w:fldChar w:fldCharType="begin"/>
      </w:r>
      <w:r w:rsidRPr="00090432">
        <w:rPr>
          <w:lang w:val="en-GB"/>
        </w:rPr>
        <w:instrText xml:space="preserve"> REF _Ref193172305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will be applied to the Navier-Stokes equation introduced in </w:t>
      </w:r>
      <w:r w:rsidR="002767A8" w:rsidRPr="00090432">
        <w:rPr>
          <w:lang w:val="en-GB"/>
        </w:rPr>
        <w:fldChar w:fldCharType="begin"/>
      </w:r>
      <w:r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2767A8" w:rsidRPr="00090432">
            <w:rPr>
              <w:lang w:val="en-GB"/>
            </w:rPr>
            <w:fldChar w:fldCharType="begin"/>
          </w:r>
          <w:r w:rsidR="000D0E7F"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2767A8" w:rsidRPr="00090432">
        <w:rPr>
          <w:lang w:val="en-GB"/>
        </w:rPr>
        <w:fldChar w:fldCharType="begin"/>
      </w:r>
      <w:r w:rsidR="0000369F" w:rsidRPr="00090432">
        <w:rPr>
          <w:lang w:val="en-GB"/>
        </w:rPr>
        <w:instrText xml:space="preserve"> REF navier_stokes \w \h </w:instrText>
      </w:r>
      <w:r w:rsidR="002767A8" w:rsidRPr="00090432">
        <w:rPr>
          <w:lang w:val="en-GB"/>
        </w:rPr>
      </w:r>
      <w:r w:rsidR="002767A8" w:rsidRPr="00090432">
        <w:rPr>
          <w:lang w:val="en-GB"/>
        </w:rPr>
        <w:fldChar w:fldCharType="separate"/>
      </w:r>
      <w:r w:rsidR="00AF61AA" w:rsidRPr="00090432">
        <w:rPr>
          <w:lang w:val="en-GB"/>
        </w:rPr>
        <w:t>(2.11)</w:t>
      </w:r>
      <w:r w:rsidR="002767A8"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2767A8"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2767A8" w:rsidRPr="00090432">
        <w:rPr>
          <w:lang w:val="en-GB"/>
        </w:rPr>
        <w:fldChar w:fldCharType="begin"/>
      </w:r>
      <w:r w:rsidR="001A0AC7"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1" w:name="fluid_momentum_equation"/>
            <w:bookmarkEnd w:id="31"/>
          </w:p>
        </w:tc>
      </w:tr>
    </w:tbl>
    <w:p w:rsidR="00C77CF9" w:rsidRPr="00090432" w:rsidRDefault="002767A8"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2767A8"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090432" w:rsidRDefault="00427D93" w:rsidP="00427D93">
      <w:pPr>
        <w:spacing w:before="240"/>
        <w:rPr>
          <w:lang w:val="en-GB"/>
        </w:rPr>
      </w:pPr>
      <w:r w:rsidRPr="00090432">
        <w:rPr>
          <w:lang w:val="en-GB"/>
        </w:rPr>
        <w:t xml:space="preserve">In </w:t>
      </w:r>
      <w:r w:rsidR="002767A8" w:rsidRPr="00090432">
        <w:rPr>
          <w:lang w:val="en-GB"/>
        </w:rPr>
        <w:fldChar w:fldCharType="begin"/>
      </w:r>
      <w:r w:rsidRPr="00090432">
        <w:rPr>
          <w:lang w:val="en-GB"/>
        </w:rPr>
        <w:instrText xml:space="preserve"> REF sph_density \w \h </w:instrText>
      </w:r>
      <w:r w:rsidR="002767A8" w:rsidRPr="00090432">
        <w:rPr>
          <w:lang w:val="en-GB"/>
        </w:rPr>
      </w:r>
      <w:r w:rsidR="002767A8" w:rsidRPr="00090432">
        <w:rPr>
          <w:lang w:val="en-GB"/>
        </w:rPr>
        <w:fldChar w:fldCharType="separate"/>
      </w:r>
      <w:r w:rsidR="00AF61AA" w:rsidRPr="00090432">
        <w:rPr>
          <w:lang w:val="en-GB"/>
        </w:rPr>
        <w:t>(2.14)</w:t>
      </w:r>
      <w:r w:rsidR="002767A8" w:rsidRPr="00090432">
        <w:rPr>
          <w:lang w:val="en-GB"/>
        </w:rPr>
        <w:fldChar w:fldCharType="end"/>
      </w:r>
      <w:r w:rsidRPr="00090432">
        <w:rPr>
          <w:lang w:val="en-GB"/>
        </w:rPr>
        <w:t xml:space="preserve"> we have already seen how we could calculate the density at the particles position using the SPH rule </w:t>
      </w:r>
      <w:r w:rsidR="002767A8" w:rsidRPr="00090432">
        <w:rPr>
          <w:lang w:val="en-GB"/>
        </w:rPr>
        <w:fldChar w:fldCharType="begin"/>
      </w:r>
      <w:r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2767A8" w:rsidRPr="00090432">
        <w:rPr>
          <w:lang w:val="en-GB"/>
        </w:rPr>
        <w:fldChar w:fldCharType="begin"/>
      </w:r>
      <w:r w:rsidRPr="00090432">
        <w:rPr>
          <w:lang w:val="en-GB"/>
        </w:rPr>
        <w:instrText xml:space="preserve"> REF fluid_momentum_equation \w \h </w:instrText>
      </w:r>
      <w:r w:rsidR="002767A8" w:rsidRPr="00090432">
        <w:rPr>
          <w:lang w:val="en-GB"/>
        </w:rPr>
      </w:r>
      <w:r w:rsidR="002767A8" w:rsidRPr="00090432">
        <w:rPr>
          <w:lang w:val="en-GB"/>
        </w:rPr>
        <w:fldChar w:fldCharType="separate"/>
      </w:r>
      <w:r w:rsidR="00AF61AA" w:rsidRPr="00090432">
        <w:rPr>
          <w:lang w:val="en-GB"/>
        </w:rPr>
        <w:t>(2.19)</w:t>
      </w:r>
      <w:r w:rsidR="002767A8"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2767A8" w:rsidRPr="00090432">
        <w:rPr>
          <w:lang w:val="en-GB"/>
        </w:rPr>
        <w:fldChar w:fldCharType="begin"/>
      </w:r>
      <w:r w:rsidRPr="00090432">
        <w:rPr>
          <w:lang w:val="en-GB"/>
        </w:rPr>
        <w:instrText xml:space="preserve"> REF particle_acceleration \w \h </w:instrText>
      </w:r>
      <w:r w:rsidR="002767A8" w:rsidRPr="00090432">
        <w:rPr>
          <w:lang w:val="en-GB"/>
        </w:rPr>
      </w:r>
      <w:r w:rsidR="002767A8" w:rsidRPr="00090432">
        <w:rPr>
          <w:lang w:val="en-GB"/>
        </w:rPr>
        <w:fldChar w:fldCharType="separate"/>
      </w:r>
      <w:r w:rsidR="00AF61AA" w:rsidRPr="00090432">
        <w:rPr>
          <w:lang w:val="en-GB"/>
        </w:rPr>
        <w:t>(2.20)</w:t>
      </w:r>
      <w:r w:rsidR="002767A8"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2767A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2767A8" w:rsidRPr="00090432">
            <w:rPr>
              <w:lang w:val="en-GB"/>
            </w:rPr>
            <w:fldChar w:fldCharType="begin"/>
          </w:r>
          <w:r w:rsidR="00D83584"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2767A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34" w:name="pressure_force"/>
            <w:bookmarkEnd w:id="34"/>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35" w:name="pressure"/>
            <w:bookmarkEnd w:id="35"/>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2767A8"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2767A8"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36" w:name="viscosity_force"/>
            <w:bookmarkEnd w:id="36"/>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2767A8" w:rsidRPr="00090432">
        <w:rPr>
          <w:lang w:val="en-GB"/>
        </w:rPr>
        <w:fldChar w:fldCharType="begin"/>
      </w:r>
      <w:r w:rsidR="00DA2456"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2767A8" w:rsidRPr="00090432">
            <w:rPr>
              <w:lang w:val="en-GB"/>
            </w:rPr>
            <w:fldChar w:fldCharType="begin"/>
          </w:r>
          <w:r w:rsidR="00304E4C"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2767A8"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2767A8"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37" w:name="surface_tension_force"/>
            <w:bookmarkEnd w:id="37"/>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2767A8" w:rsidRPr="00090432">
            <w:rPr>
              <w:lang w:val="en-GB"/>
            </w:rPr>
            <w:fldChar w:fldCharType="begin"/>
          </w:r>
          <w:r w:rsidR="00EF08FE"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38" w:name="_Ref194206140"/>
      <w:bookmarkStart w:id="39" w:name="_Toc195352383"/>
      <w:r w:rsidRPr="00090432">
        <w:rPr>
          <w:lang w:val="en-GB"/>
        </w:rPr>
        <w:t>Smoothing kernels</w:t>
      </w:r>
      <w:bookmarkEnd w:id="38"/>
      <w:bookmarkEnd w:id="39"/>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2767A8" w:rsidRPr="00090432">
            <w:rPr>
              <w:lang w:val="en-GB"/>
            </w:rPr>
            <w:fldChar w:fldCharType="begin"/>
          </w:r>
          <w:r w:rsidR="00F2427B"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2767A8" w:rsidRPr="00090432">
            <w:rPr>
              <w:lang w:val="en-GB"/>
            </w:rPr>
            <w:fldChar w:fldCharType="begin"/>
          </w:r>
          <w:r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2767A8"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0" w:name="kernel_poly6"/>
            <w:bookmarkEnd w:id="40"/>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1" w:name="kernel_poly6_gradient"/>
            <w:bookmarkEnd w:id="41"/>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42" w:name="kernel_poly6_laplacian"/>
            <w:bookmarkEnd w:id="42"/>
          </w:p>
        </w:tc>
      </w:tr>
    </w:tbl>
    <w:p w:rsidR="00D3619E" w:rsidRPr="00090432" w:rsidRDefault="00611125" w:rsidP="00611125">
      <w:pPr>
        <w:spacing w:before="240"/>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2767A8" w:rsidRPr="00090432">
        <w:rPr>
          <w:lang w:val="en-GB"/>
        </w:rPr>
        <w:fldChar w:fldCharType="begin"/>
      </w:r>
      <w:r w:rsidR="00381602" w:rsidRPr="00090432">
        <w:rPr>
          <w:lang w:val="en-GB"/>
        </w:rPr>
        <w:instrText xml:space="preserve"> REF _Ref193286173 \h </w:instrText>
      </w:r>
      <w:r w:rsidR="002767A8" w:rsidRPr="00090432">
        <w:rPr>
          <w:lang w:val="en-GB"/>
        </w:rPr>
      </w:r>
      <w:r w:rsidR="002767A8" w:rsidRPr="00090432">
        <w:rPr>
          <w:lang w:val="en-GB"/>
        </w:rPr>
        <w:fldChar w:fldCharType="separate"/>
      </w:r>
      <w:r w:rsidR="00AF61AA" w:rsidRPr="00090432">
        <w:rPr>
          <w:lang w:val="en-GB"/>
        </w:rPr>
        <w:t>Derivation of the gradient and Laplacian of the smoothing kernels</w:t>
      </w:r>
      <w:r w:rsidR="002767A8"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2767A8"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2767A8"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9</w:t>
      </w:r>
      <w:r w:rsidR="002767A8" w:rsidRPr="00090432">
        <w:rPr>
          <w:lang w:val="en-GB"/>
        </w:rPr>
        <w:fldChar w:fldCharType="end"/>
      </w:r>
      <w:r w:rsidR="00C356D1" w:rsidRPr="00090432">
        <w:rPr>
          <w:lang w:val="en-GB"/>
        </w:rPr>
        <w:t>: Used s</w:t>
      </w:r>
      <w:r w:rsidRPr="00090432">
        <w:rPr>
          <w:lang w:val="en-GB"/>
        </w:rPr>
        <w:t>moothing kernels</w:t>
      </w:r>
    </w:p>
    <w:p w:rsidR="00F20596" w:rsidRPr="00090432" w:rsidRDefault="002767A8"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43" w:name="_Ref194206314"/>
      <w:bookmarkStart w:id="44" w:name="_Toc195352384"/>
      <w:r w:rsidRPr="00090432">
        <w:rPr>
          <w:lang w:val="en-GB"/>
        </w:rPr>
        <w:t>Basic simulation algorithm</w:t>
      </w:r>
      <w:bookmarkEnd w:id="43"/>
      <w:bookmarkEnd w:id="44"/>
    </w:p>
    <w:p w:rsidR="003A7059" w:rsidRPr="00090432" w:rsidRDefault="003A7059" w:rsidP="003A7059">
      <w:pPr>
        <w:rPr>
          <w:lang w:val="en-GB"/>
        </w:rPr>
      </w:pPr>
      <w:r w:rsidRPr="00090432">
        <w:rPr>
          <w:lang w:val="en-GB"/>
        </w:rPr>
        <w:t xml:space="preserve">Subchapter </w:t>
      </w:r>
      <w:r w:rsidR="002767A8" w:rsidRPr="00090432">
        <w:rPr>
          <w:lang w:val="en-GB"/>
        </w:rPr>
        <w:fldChar w:fldCharType="begin"/>
      </w:r>
      <w:r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2767A8" w:rsidRPr="00090432">
        <w:rPr>
          <w:lang w:val="en-GB"/>
        </w:rPr>
        <w:fldChar w:fldCharType="begin"/>
      </w:r>
      <w:r w:rsidR="00F451B4" w:rsidRPr="00090432">
        <w:rPr>
          <w:lang w:val="en-GB"/>
        </w:rPr>
        <w:instrText xml:space="preserve"> SEQ Listing \* ARABIC </w:instrText>
      </w:r>
      <w:r w:rsidR="002767A8" w:rsidRPr="00090432">
        <w:rPr>
          <w:lang w:val="en-GB"/>
        </w:rPr>
        <w:fldChar w:fldCharType="separate"/>
      </w:r>
      <w:r w:rsidR="00AF61AA" w:rsidRPr="00090432">
        <w:rPr>
          <w:noProof/>
          <w:lang w:val="en-GB"/>
        </w:rPr>
        <w:t>1</w:t>
      </w:r>
      <w:r w:rsidR="002767A8"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AF61AA" w:rsidRPr="00090432">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AF61AA" w:rsidRPr="00090432">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AF61AA" w:rsidRPr="00090432">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AF61AA" w:rsidRPr="00090432">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AF61AA" w:rsidRPr="00090432">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AF61AA" w:rsidRPr="00090432">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45" w:name="_Ref194206416"/>
      <w:bookmarkStart w:id="46" w:name="_Toc195352385"/>
      <w:r w:rsidRPr="00090432">
        <w:rPr>
          <w:lang w:val="en-GB"/>
        </w:rPr>
        <w:t>Implementation</w:t>
      </w:r>
      <w:bookmarkEnd w:id="45"/>
      <w:bookmarkEnd w:id="46"/>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10</w:t>
      </w:r>
      <w:r w:rsidR="002767A8"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2767A8" w:rsidRPr="00090432">
        <w:rPr>
          <w:lang w:val="en-GB"/>
        </w:rPr>
        <w:fldChar w:fldCharType="begin"/>
      </w:r>
      <w:r w:rsidR="00B21A69" w:rsidRPr="00090432">
        <w:rPr>
          <w:lang w:val="en-GB"/>
        </w:rPr>
        <w:instrText xml:space="preserve"> REF _Ref193625171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11</w:t>
      </w:r>
      <w:r w:rsidR="002767A8"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47" w:name="_Ref193625171"/>
      <w:bookmarkStart w:id="48" w:name="_Ref193704577"/>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11</w:t>
      </w:r>
      <w:r w:rsidR="002767A8" w:rsidRPr="00090432">
        <w:rPr>
          <w:lang w:val="en-GB"/>
        </w:rPr>
        <w:fldChar w:fldCharType="end"/>
      </w:r>
      <w:bookmarkEnd w:id="47"/>
      <w:r w:rsidRPr="00090432">
        <w:rPr>
          <w:lang w:val="en-GB"/>
        </w:rPr>
        <w:t xml:space="preserve">: </w:t>
      </w:r>
      <w:bookmarkEnd w:id="4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49" w:name="_Ref194206468"/>
      <w:bookmarkStart w:id="50" w:name="_Toc195352386"/>
      <w:r w:rsidRPr="00090432">
        <w:rPr>
          <w:lang w:val="en-GB"/>
        </w:rPr>
        <w:t>Environment and user interaction</w:t>
      </w:r>
      <w:bookmarkEnd w:id="49"/>
      <w:bookmarkEnd w:id="50"/>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51" w:name="_Ref194206785"/>
      <w:bookmarkStart w:id="52" w:name="_Toc195352387"/>
      <w:r w:rsidRPr="00090432">
        <w:rPr>
          <w:lang w:val="en-GB"/>
        </w:rPr>
        <w:t>Multithreading o</w:t>
      </w:r>
      <w:r w:rsidR="00F26728" w:rsidRPr="00090432">
        <w:rPr>
          <w:lang w:val="en-GB"/>
        </w:rPr>
        <w:t>ptimi</w:t>
      </w:r>
      <w:r w:rsidR="00C834BA" w:rsidRPr="00090432">
        <w:rPr>
          <w:lang w:val="en-GB"/>
        </w:rPr>
        <w:t>sation</w:t>
      </w:r>
      <w:bookmarkEnd w:id="51"/>
      <w:bookmarkEnd w:id="52"/>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53" w:name="_Ref194207042"/>
      <w:bookmarkStart w:id="54" w:name="_Toc195352388"/>
      <w:r w:rsidRPr="00090432">
        <w:rPr>
          <w:lang w:val="en-GB"/>
        </w:rPr>
        <w:t>Results</w:t>
      </w:r>
      <w:bookmarkEnd w:id="53"/>
      <w:bookmarkEnd w:id="54"/>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12</w:t>
      </w:r>
      <w:r w:rsidR="002767A8" w:rsidRPr="00090432">
        <w:rPr>
          <w:lang w:val="en-GB"/>
        </w:rPr>
        <w:fldChar w:fldCharType="end"/>
      </w:r>
      <w:r w:rsidRPr="00090432">
        <w:rPr>
          <w:lang w:val="en-GB"/>
        </w:rPr>
        <w:t xml:space="preserve">: Liquid </w:t>
      </w:r>
      <w:r w:rsidR="00B12842" w:rsidRPr="00090432">
        <w:rPr>
          <w:lang w:val="en-GB"/>
        </w:rPr>
        <w:t>behaviour</w:t>
      </w:r>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55" w:name="_Ref194207322"/>
      <w:bookmarkStart w:id="56" w:name="_Toc195352389"/>
      <w:r w:rsidRPr="00090432">
        <w:rPr>
          <w:lang w:val="en-GB"/>
        </w:rPr>
        <w:t xml:space="preserve">Further </w:t>
      </w:r>
      <w:r w:rsidR="00514CAD" w:rsidRPr="00090432">
        <w:rPr>
          <w:lang w:val="en-GB"/>
        </w:rPr>
        <w:t>work and outlook</w:t>
      </w:r>
      <w:bookmarkEnd w:id="55"/>
      <w:bookmarkEnd w:id="56"/>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2767A8" w:rsidRPr="00090432">
            <w:rPr>
              <w:lang w:val="en-GB"/>
            </w:rPr>
            <w:fldChar w:fldCharType="begin"/>
          </w:r>
          <w:r w:rsidR="0027265C" w:rsidRPr="00090432">
            <w:rPr>
              <w:lang w:val="en-GB"/>
            </w:rPr>
            <w:instrText xml:space="preserve"> CITATION CEL06 \l 1031 </w:instrText>
          </w:r>
          <w:r w:rsidR="002767A8" w:rsidRPr="00090432">
            <w:rPr>
              <w:lang w:val="en-GB"/>
            </w:rPr>
            <w:fldChar w:fldCharType="separate"/>
          </w:r>
          <w:r w:rsidR="00AF61AA" w:rsidRPr="00090432">
            <w:rPr>
              <w:noProof/>
              <w:lang w:val="en-GB"/>
            </w:rPr>
            <w:t>[CEL06]</w:t>
          </w:r>
          <w:r w:rsidR="002767A8"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2767A8" w:rsidRPr="00090432">
            <w:rPr>
              <w:lang w:val="en-GB"/>
            </w:rPr>
            <w:fldChar w:fldCharType="begin"/>
          </w:r>
          <w:r w:rsidR="00572A3C"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2767A8" w:rsidRPr="00090432">
            <w:rPr>
              <w:lang w:val="en-GB"/>
            </w:rPr>
            <w:fldChar w:fldCharType="begin"/>
          </w:r>
          <w:r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2767A8" w:rsidRPr="00090432">
        <w:rPr>
          <w:lang w:val="en-GB"/>
        </w:rPr>
        <w:fldChar w:fldCharType="begin"/>
      </w:r>
      <w:r w:rsidR="00F754AC" w:rsidRPr="00090432">
        <w:rPr>
          <w:lang w:val="en-GB"/>
        </w:rPr>
        <w:instrText xml:space="preserve"> REF _Ref193960697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6</w:t>
      </w:r>
      <w:r w:rsidR="00AF61AA" w:rsidRPr="00090432">
        <w:rPr>
          <w:lang w:val="en-GB"/>
        </w:rPr>
        <w:t>: Cause of surface tension</w:t>
      </w:r>
      <w:r w:rsidR="002767A8"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2767A8" w:rsidRPr="00090432">
            <w:rPr>
              <w:lang w:val="en-GB"/>
            </w:rPr>
            <w:fldChar w:fldCharType="begin"/>
          </w:r>
          <w:r w:rsidR="00C943E4" w:rsidRPr="00090432">
            <w:rPr>
              <w:lang w:val="en-GB"/>
            </w:rPr>
            <w:instrText xml:space="preserve"> CITATION THM03 \l 1031 </w:instrText>
          </w:r>
          <w:r w:rsidR="002767A8" w:rsidRPr="00090432">
            <w:rPr>
              <w:lang w:val="en-GB"/>
            </w:rPr>
            <w:fldChar w:fldCharType="separate"/>
          </w:r>
          <w:r w:rsidR="00AF61AA" w:rsidRPr="00090432">
            <w:rPr>
              <w:noProof/>
              <w:lang w:val="en-GB"/>
            </w:rPr>
            <w:t>[THM03]</w:t>
          </w:r>
          <w:r w:rsidR="002767A8"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2767A8" w:rsidRPr="00090432">
            <w:rPr>
              <w:lang w:val="en-GB"/>
            </w:rPr>
            <w:fldChar w:fldCharType="begin"/>
          </w:r>
          <w:r w:rsidR="0063550A" w:rsidRPr="00090432">
            <w:rPr>
              <w:lang w:val="en-GB"/>
            </w:rPr>
            <w:instrText xml:space="preserve"> CITATION GPGPU \l 1031 </w:instrText>
          </w:r>
          <w:r w:rsidR="002767A8" w:rsidRPr="00090432">
            <w:rPr>
              <w:lang w:val="en-GB"/>
            </w:rPr>
            <w:fldChar w:fldCharType="separate"/>
          </w:r>
          <w:r w:rsidR="00AF61AA" w:rsidRPr="00090432">
            <w:rPr>
              <w:noProof/>
              <w:lang w:val="en-GB"/>
            </w:rPr>
            <w:t>[GPGPU]</w:t>
          </w:r>
          <w:r w:rsidR="002767A8"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57" w:name="_Ref192557839"/>
      <w:bookmarkStart w:id="58" w:name="_Toc195352390"/>
      <w:r w:rsidRPr="00090432">
        <w:rPr>
          <w:lang w:val="en-GB"/>
        </w:rPr>
        <w:lastRenderedPageBreak/>
        <w:t>Visuali</w:t>
      </w:r>
      <w:r w:rsidR="00C834BA" w:rsidRPr="00090432">
        <w:rPr>
          <w:lang w:val="en-GB"/>
        </w:rPr>
        <w:t>sation</w:t>
      </w:r>
      <w:bookmarkEnd w:id="26"/>
      <w:bookmarkEnd w:id="57"/>
      <w:bookmarkEnd w:id="58"/>
    </w:p>
    <w:p w:rsidR="001E2019" w:rsidRPr="00090432" w:rsidRDefault="00A81191" w:rsidP="00A81191">
      <w:pPr>
        <w:pStyle w:val="berschrift2"/>
        <w:rPr>
          <w:lang w:val="en-GB"/>
        </w:rPr>
      </w:pPr>
      <w:bookmarkStart w:id="59" w:name="_Toc195352391"/>
      <w:r w:rsidRPr="00090432">
        <w:rPr>
          <w:lang w:val="en-GB"/>
        </w:rPr>
        <w:t>Chapter overview</w:t>
      </w:r>
      <w:bookmarkEnd w:id="59"/>
    </w:p>
    <w:p w:rsidR="00893CCD" w:rsidRPr="00090432" w:rsidRDefault="00893CCD" w:rsidP="00893CCD">
      <w:pPr>
        <w:pStyle w:val="berschrift2"/>
        <w:rPr>
          <w:lang w:val="en-GB"/>
        </w:rPr>
      </w:pPr>
      <w:bookmarkStart w:id="60" w:name="_Toc195352392"/>
      <w:r w:rsidRPr="00090432">
        <w:rPr>
          <w:lang w:val="en-GB"/>
        </w:rPr>
        <w:t>Target graphics-hardware and –APIs</w:t>
      </w:r>
      <w:bookmarkEnd w:id="60"/>
    </w:p>
    <w:p w:rsidR="00893CCD" w:rsidRPr="00090432" w:rsidRDefault="00893CCD" w:rsidP="00893CCD">
      <w:pPr>
        <w:pStyle w:val="berschrift2"/>
        <w:rPr>
          <w:lang w:val="en-GB"/>
        </w:rPr>
      </w:pPr>
      <w:bookmarkStart w:id="61" w:name="_Toc195352393"/>
      <w:r w:rsidRPr="00090432">
        <w:rPr>
          <w:lang w:val="en-GB"/>
        </w:rPr>
        <w:t>Direct particle rendering</w:t>
      </w:r>
      <w:bookmarkEnd w:id="61"/>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13</w:t>
      </w:r>
      <w:r w:rsidR="002767A8" w:rsidRPr="00090432">
        <w:rPr>
          <w:lang w:val="en-GB"/>
        </w:rPr>
        <w:fldChar w:fldCharType="end"/>
      </w:r>
      <w:r w:rsidRPr="00090432">
        <w:rPr>
          <w:lang w:val="en-GB"/>
        </w:rPr>
        <w:t>: Sprite rendering</w:t>
      </w:r>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14</w:t>
      </w:r>
      <w:r w:rsidR="002767A8" w:rsidRPr="00090432">
        <w:rPr>
          <w:lang w:val="en-GB"/>
        </w:rPr>
        <w:fldChar w:fldCharType="end"/>
      </w:r>
      <w:r w:rsidRPr="00090432">
        <w:rPr>
          <w:lang w:val="en-GB"/>
        </w:rPr>
        <w:t>: RGB and alpha channel of the particle texture</w:t>
      </w:r>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15</w:t>
      </w:r>
      <w:r w:rsidR="002767A8" w:rsidRPr="00090432">
        <w:rPr>
          <w:lang w:val="en-GB"/>
        </w:rPr>
        <w:fldChar w:fldCharType="end"/>
      </w:r>
      <w:r w:rsidRPr="00090432">
        <w:rPr>
          <w:lang w:val="en-GB"/>
        </w:rPr>
        <w:t xml:space="preserve">: Billboard rendering with </w:t>
      </w:r>
      <w:r w:rsidR="00E44C90" w:rsidRPr="00090432">
        <w:rPr>
          <w:lang w:val="en-GB"/>
        </w:rPr>
        <w:t>a D3D10 geometry shader</w:t>
      </w:r>
    </w:p>
    <w:p w:rsidR="00893CCD" w:rsidRPr="00090432" w:rsidRDefault="00893CCD" w:rsidP="00893CCD">
      <w:pPr>
        <w:pStyle w:val="berschrift2"/>
        <w:rPr>
          <w:lang w:val="en-GB"/>
        </w:rPr>
      </w:pPr>
      <w:bookmarkStart w:id="62" w:name="_Toc195352394"/>
      <w:r w:rsidRPr="00090432">
        <w:rPr>
          <w:lang w:val="en-GB"/>
        </w:rPr>
        <w:t>Isosurface rendering with marching cubes</w:t>
      </w:r>
      <w:bookmarkEnd w:id="62"/>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 xml:space="preserve">find this </w:t>
      </w:r>
      <w:r w:rsidR="004F1BB1" w:rsidRPr="00090432">
        <w:rPr>
          <w:lang w:val="en-GB"/>
        </w:rPr>
        <w:lastRenderedPageBreak/>
        <w:t>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16</w:t>
      </w:r>
      <w:r w:rsidR="002767A8"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2767A8" w:rsidRPr="00090432">
            <w:rPr>
              <w:lang w:val="en-GB"/>
            </w:rPr>
            <w:fldChar w:fldCharType="begin"/>
          </w:r>
          <w:r w:rsidRPr="00090432">
            <w:rPr>
              <w:lang w:val="en-GB"/>
            </w:rPr>
            <w:instrText xml:space="preserve"> CITATION LC87 \l 1031 </w:instrText>
          </w:r>
          <w:r w:rsidR="002767A8" w:rsidRPr="00090432">
            <w:rPr>
              <w:lang w:val="en-GB"/>
            </w:rPr>
            <w:fldChar w:fldCharType="separate"/>
          </w:r>
          <w:r w:rsidR="00AF61AA" w:rsidRPr="00090432">
            <w:rPr>
              <w:noProof/>
              <w:lang w:val="en-GB"/>
            </w:rPr>
            <w:t>[LC87]</w:t>
          </w:r>
          <w:r w:rsidR="002767A8"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w:t>
      </w:r>
      <w:r w:rsidR="00966EBB" w:rsidRPr="00090432">
        <w:rPr>
          <w:lang w:val="en-GB"/>
        </w:rPr>
        <w:lastRenderedPageBreak/>
        <w:t xml:space="preserve">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090432" w:rsidRDefault="00FB6800" w:rsidP="00FB6800">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17</w:t>
      </w:r>
      <w:r w:rsidR="002767A8"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r w:rsidRPr="00090432">
        <w:rPr>
          <w:lang w:val="en-GB"/>
        </w:rPr>
        <w:b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18</w:t>
      </w:r>
      <w:r w:rsidR="002767A8" w:rsidRPr="00090432">
        <w:rPr>
          <w:lang w:val="en-GB"/>
        </w:rPr>
        <w:fldChar w:fldCharType="end"/>
      </w:r>
      <w:r w:rsidRPr="00090432">
        <w:rPr>
          <w:lang w:val="en-GB"/>
        </w:rPr>
        <w:t>: Marching cubes shared corners and edges</w:t>
      </w:r>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19</w:t>
      </w:r>
      <w:r w:rsidR="002767A8" w:rsidRPr="00090432">
        <w:rPr>
          <w:lang w:val="en-GB"/>
        </w:rPr>
        <w:fldChar w:fldCharType="end"/>
      </w:r>
      <w:r w:rsidRPr="00090432">
        <w:rPr>
          <w:lang w:val="en-GB"/>
        </w:rPr>
        <w:t>: Simple contribution of particle density</w:t>
      </w:r>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090432">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20</w:t>
            </w:r>
            <w:r w:rsidR="002767A8" w:rsidRPr="00090432">
              <w:rPr>
                <w:lang w:val="en-GB"/>
              </w:rPr>
              <w:fldChar w:fldCharType="end"/>
            </w:r>
            <w:r w:rsidRPr="00090432">
              <w:rPr>
                <w:lang w:val="en-GB"/>
              </w:rPr>
              <w:t>: Stamp creation</w:t>
            </w:r>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21</w:t>
            </w:r>
            <w:r w:rsidR="002767A8" w:rsidRPr="00090432">
              <w:rPr>
                <w:lang w:val="en-GB"/>
              </w:rPr>
              <w:fldChar w:fldCharType="end"/>
            </w:r>
            <w:r w:rsidRPr="00090432">
              <w:rPr>
                <w:lang w:val="en-GB"/>
              </w:rPr>
              <w:t>: Contribution of particle density with stamp</w:t>
            </w:r>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22</w:t>
      </w:r>
      <w:r w:rsidR="002767A8"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23</w:t>
      </w:r>
      <w:r w:rsidR="002767A8"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2767A8" w:rsidRPr="00090432">
            <w:rPr>
              <w:lang w:val="en-GB"/>
            </w:rPr>
            <w:fldChar w:fldCharType="begin"/>
          </w:r>
          <w:r w:rsidR="00DF616C" w:rsidRPr="00090432">
            <w:rPr>
              <w:lang w:val="en-GB"/>
            </w:rPr>
            <w:instrText xml:space="preserve"> CITATION Ura06 \l 1031 </w:instrText>
          </w:r>
          <w:r w:rsidR="002767A8" w:rsidRPr="00090432">
            <w:rPr>
              <w:lang w:val="en-GB"/>
            </w:rPr>
            <w:fldChar w:fldCharType="separate"/>
          </w:r>
          <w:r w:rsidR="00AF61AA" w:rsidRPr="00090432">
            <w:rPr>
              <w:noProof/>
              <w:lang w:val="en-GB"/>
            </w:rPr>
            <w:t>[Ura06]</w:t>
          </w:r>
          <w:r w:rsidR="002767A8"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2767A8" w:rsidRPr="00090432">
        <w:rPr>
          <w:lang w:val="en-GB"/>
        </w:rPr>
        <w:fldChar w:fldCharType="begin"/>
      </w:r>
      <w:r w:rsidRPr="00090432">
        <w:rPr>
          <w:lang w:val="en-GB"/>
        </w:rPr>
        <w:instrText xml:space="preserve"> REF _Ref194586058 \w \h </w:instrText>
      </w:r>
      <w:r w:rsidR="002767A8" w:rsidRPr="00090432">
        <w:rPr>
          <w:lang w:val="en-GB"/>
        </w:rPr>
      </w:r>
      <w:r w:rsidR="002767A8" w:rsidRPr="00090432">
        <w:rPr>
          <w:lang w:val="en-GB"/>
        </w:rPr>
        <w:fldChar w:fldCharType="separate"/>
      </w:r>
      <w:r w:rsidR="00AF61AA" w:rsidRPr="00090432">
        <w:rPr>
          <w:lang w:val="en-GB"/>
        </w:rPr>
        <w:t>3.6</w:t>
      </w:r>
      <w:r w:rsidR="002767A8"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63" w:name="_Toc195352395"/>
      <w:r w:rsidRPr="00090432">
        <w:rPr>
          <w:lang w:val="en-GB"/>
        </w:rPr>
        <w:t>GPU-based isosurface ray</w:t>
      </w:r>
      <w:r w:rsidR="00EA4F3D" w:rsidRPr="00090432">
        <w:rPr>
          <w:lang w:val="en-GB"/>
        </w:rPr>
        <w:t>-</w:t>
      </w:r>
      <w:r w:rsidRPr="00090432">
        <w:rPr>
          <w:lang w:val="en-GB"/>
        </w:rPr>
        <w:t>tracing</w:t>
      </w:r>
      <w:bookmarkEnd w:id="63"/>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2767A8" w:rsidRPr="00090432">
            <w:rPr>
              <w:lang w:val="en-GB"/>
            </w:rPr>
            <w:fldChar w:fldCharType="begin"/>
          </w:r>
          <w:r w:rsidR="00CF03EA"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090432" w:rsidRDefault="00D43CC9" w:rsidP="00FA3726">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24</w:t>
            </w:r>
            <w:r w:rsidR="002767A8" w:rsidRPr="00090432">
              <w:rPr>
                <w:lang w:val="en-GB"/>
              </w:rPr>
              <w:fldChar w:fldCharType="end"/>
            </w:r>
            <w:r w:rsidRPr="00090432">
              <w:rPr>
                <w:lang w:val="en-GB"/>
              </w:rPr>
              <w:t>: Direct volume rendering of a CT scan</w:t>
            </w:r>
            <w:r w:rsidRPr="00090432">
              <w:rPr>
                <w:lang w:val="en-GB"/>
              </w:rPr>
              <w:br/>
              <w:t>with color coding of different densities</w:t>
            </w:r>
            <w:r w:rsidRPr="00090432">
              <w:rPr>
                <w:lang w:val="en-GB"/>
              </w:rPr>
              <w:b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090432" w:rsidRDefault="00D43CC9" w:rsidP="00D43CC9">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25</w:t>
            </w:r>
            <w:r w:rsidR="002767A8" w:rsidRPr="00090432">
              <w:rPr>
                <w:lang w:val="en-GB"/>
              </w:rPr>
              <w:fldChar w:fldCharType="end"/>
            </w:r>
            <w:r w:rsidRPr="00090432">
              <w:rPr>
                <w:lang w:val="en-GB"/>
              </w:rPr>
              <w:t>: Isosurface-raycast rendering</w:t>
            </w:r>
            <w:r w:rsidR="005E5827" w:rsidRPr="00090432">
              <w:rPr>
                <w:lang w:val="en-GB"/>
              </w:rPr>
              <w:t>s</w:t>
            </w:r>
            <w:r w:rsidRPr="00090432">
              <w:rPr>
                <w:lang w:val="en-GB"/>
              </w:rPr>
              <w:br/>
              <w:t xml:space="preserve">Source: </w:t>
            </w:r>
            <w:sdt>
              <w:sdtPr>
                <w:rPr>
                  <w:lang w:val="en-GB"/>
                </w:rPr>
                <w:id w:val="6701439"/>
                <w:citation/>
              </w:sdtPr>
              <w:sdtContent>
                <w:r w:rsidR="002767A8" w:rsidRPr="00090432">
                  <w:rPr>
                    <w:lang w:val="en-GB"/>
                  </w:rPr>
                  <w:fldChar w:fldCharType="begin"/>
                </w:r>
                <w:r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64" w:name="_Ref194744928"/>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26</w:t>
            </w:r>
            <w:r w:rsidR="002767A8" w:rsidRPr="00090432">
              <w:rPr>
                <w:lang w:val="en-GB"/>
              </w:rPr>
              <w:fldChar w:fldCharType="end"/>
            </w:r>
            <w:bookmarkEnd w:id="64"/>
            <w:r w:rsidRPr="00090432">
              <w:rPr>
                <w:lang w:val="en-GB"/>
              </w:rPr>
              <w:t>: Ray construction</w:t>
            </w:r>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27</w:t>
            </w:r>
            <w:r w:rsidR="002767A8" w:rsidRPr="00090432">
              <w:rPr>
                <w:lang w:val="en-GB"/>
              </w:rPr>
              <w:fldChar w:fldCharType="end"/>
            </w:r>
            <w:r w:rsidRPr="00090432">
              <w:rPr>
                <w:lang w:val="en-GB"/>
              </w:rPr>
              <w:t>: Sampling along the ray</w:t>
            </w:r>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65" w:name="_Ref195005646"/>
            <w:bookmarkStart w:id="66" w:name="_Ref195005640"/>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28</w:t>
            </w:r>
            <w:r w:rsidR="002767A8" w:rsidRPr="00090432">
              <w:rPr>
                <w:lang w:val="en-GB"/>
              </w:rPr>
              <w:fldChar w:fldCharType="end"/>
            </w:r>
            <w:bookmarkEnd w:id="65"/>
            <w:r w:rsidRPr="00090432">
              <w:rPr>
                <w:lang w:val="en-GB"/>
              </w:rPr>
              <w:t>: Hit refinement</w:t>
            </w:r>
            <w:bookmarkEnd w:id="66"/>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2767A8" w:rsidRPr="00090432">
            <w:rPr>
              <w:lang w:val="en-GB"/>
            </w:rPr>
            <w:fldChar w:fldCharType="begin"/>
          </w:r>
          <w:r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2767A8" w:rsidRPr="00090432">
        <w:rPr>
          <w:lang w:val="en-GB"/>
        </w:rPr>
        <w:fldChar w:fldCharType="begin"/>
      </w:r>
      <w:r w:rsidR="0049022B" w:rsidRPr="00090432">
        <w:rPr>
          <w:lang w:val="en-GB"/>
        </w:rPr>
        <w:instrText xml:space="preserve"> REF _Ref194744928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26</w:t>
      </w:r>
      <w:r w:rsidR="002767A8"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29</w:t>
      </w:r>
      <w:r w:rsidR="002767A8" w:rsidRPr="00090432">
        <w:rPr>
          <w:lang w:val="en-GB"/>
        </w:rPr>
        <w:fldChar w:fldCharType="end"/>
      </w:r>
      <w:r w:rsidRPr="00090432">
        <w:rPr>
          <w:lang w:val="en-GB"/>
        </w:rPr>
        <w:t>: Ray exit texture</w:t>
      </w:r>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30</w:t>
      </w:r>
      <w:r w:rsidR="002767A8"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r>
        <w:t xml:space="preserve">Figure </w:t>
      </w:r>
      <w:fldSimple w:instr=" SEQ Figure \* ARABIC ">
        <w:r w:rsidR="006E07AA">
          <w:rPr>
            <w:noProof/>
          </w:rPr>
          <w:t>31</w:t>
        </w:r>
      </w:fldSimple>
      <w:r>
        <w:t>: Real water in a non-imaginary glass</w:t>
      </w:r>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67" w:name="_Ref194816885"/>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32</w:t>
      </w:r>
      <w:r w:rsidR="002767A8" w:rsidRPr="00090432">
        <w:rPr>
          <w:lang w:val="en-GB"/>
        </w:rPr>
        <w:fldChar w:fldCharType="end"/>
      </w:r>
      <w:r w:rsidRPr="00090432">
        <w:rPr>
          <w:lang w:val="en-GB"/>
        </w:rPr>
        <w:t>: Law of reflection</w:t>
      </w:r>
      <w:bookmarkEnd w:id="67"/>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68" w:name="vector_notation_trick"/>
            <w:bookmarkEnd w:id="68"/>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69" w:name="_Ref194816933"/>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33</w:t>
      </w:r>
      <w:r w:rsidR="002767A8" w:rsidRPr="00090432">
        <w:rPr>
          <w:lang w:val="en-GB"/>
        </w:rPr>
        <w:fldChar w:fldCharType="end"/>
      </w:r>
      <w:bookmarkEnd w:id="69"/>
      <w:r w:rsidRPr="00090432">
        <w:rPr>
          <w:lang w:val="en-GB"/>
        </w:rPr>
        <w:t>: Vector form of reflection</w:t>
      </w:r>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2767A8" w:rsidRPr="00090432">
        <w:rPr>
          <w:lang w:val="en-GB"/>
        </w:rPr>
        <w:fldChar w:fldCharType="begin"/>
      </w:r>
      <w:r w:rsidRPr="00090432">
        <w:rPr>
          <w:lang w:val="en-GB"/>
        </w:rPr>
        <w:instrText xml:space="preserve"> REF _Ref194816933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32</w:t>
      </w:r>
      <w:r w:rsidR="002767A8"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70" w:name="law_of_reflection_vector_form"/>
            <w:bookmarkEnd w:id="70"/>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2767A8"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71" w:name="snells_law"/>
            <w:bookmarkEnd w:id="71"/>
          </w:p>
        </w:tc>
      </w:tr>
    </w:tbl>
    <w:p w:rsidR="00972A55" w:rsidRPr="00090432" w:rsidRDefault="002767A8"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34</w:t>
      </w:r>
      <w:r w:rsidR="002767A8" w:rsidRPr="00090432">
        <w:rPr>
          <w:lang w:val="en-GB"/>
        </w:rPr>
        <w:fldChar w:fldCharType="end"/>
      </w:r>
      <w:r w:rsidRPr="00090432">
        <w:rPr>
          <w:lang w:val="en-GB"/>
        </w:rPr>
        <w:t>: Snell's law</w:t>
      </w:r>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2767A8" w:rsidRPr="00090432">
        <w:rPr>
          <w:lang w:val="en-GB"/>
        </w:rPr>
        <w:fldChar w:fldCharType="begin"/>
      </w:r>
      <w:r w:rsidR="000C0854" w:rsidRPr="00090432">
        <w:rPr>
          <w:lang w:val="en-GB"/>
        </w:rPr>
        <w:instrText xml:space="preserve"> REF vector_notation_trick \w \h </w:instrText>
      </w:r>
      <w:r w:rsidR="002767A8" w:rsidRPr="00090432">
        <w:rPr>
          <w:lang w:val="en-GB"/>
        </w:rPr>
      </w:r>
      <w:r w:rsidR="002767A8" w:rsidRPr="00090432">
        <w:rPr>
          <w:lang w:val="en-GB"/>
        </w:rPr>
        <w:fldChar w:fldCharType="separate"/>
      </w:r>
      <w:r w:rsidR="00AF61AA" w:rsidRPr="00090432">
        <w:rPr>
          <w:lang w:val="en-GB"/>
        </w:rPr>
        <w:t>(3.1)</w:t>
      </w:r>
      <w:r w:rsidR="002767A8"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35</w:t>
      </w:r>
      <w:r w:rsidR="002767A8" w:rsidRPr="00090432">
        <w:rPr>
          <w:lang w:val="en-GB"/>
        </w:rPr>
        <w:fldChar w:fldCharType="end"/>
      </w:r>
      <w:r w:rsidRPr="00090432">
        <w:rPr>
          <w:lang w:val="en-GB"/>
        </w:rPr>
        <w:t>: Vector form of refraction</w:t>
      </w:r>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72" w:name="refraction_a"/>
            <w:bookmarkEnd w:id="72"/>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3" w:name="refraction_b"/>
            <w:bookmarkEnd w:id="73"/>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4" w:name="refraction_x"/>
            <w:bookmarkEnd w:id="74"/>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5" w:name="refraction_y"/>
            <w:bookmarkEnd w:id="75"/>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2767A8" w:rsidRPr="00090432">
        <w:rPr>
          <w:lang w:val="en-GB"/>
        </w:rPr>
        <w:fldChar w:fldCharType="begin"/>
      </w:r>
      <w:r w:rsidR="004D7588" w:rsidRPr="00090432">
        <w:rPr>
          <w:lang w:val="en-GB"/>
        </w:rPr>
        <w:instrText xml:space="preserve"> REF vector_notation_trick \w \h </w:instrText>
      </w:r>
      <w:r w:rsidR="002767A8" w:rsidRPr="00090432">
        <w:rPr>
          <w:lang w:val="en-GB"/>
        </w:rPr>
      </w:r>
      <w:r w:rsidR="002767A8" w:rsidRPr="00090432">
        <w:rPr>
          <w:lang w:val="en-GB"/>
        </w:rPr>
        <w:fldChar w:fldCharType="separate"/>
      </w:r>
      <w:r w:rsidR="00AF61AA" w:rsidRPr="00090432">
        <w:rPr>
          <w:lang w:val="en-GB"/>
        </w:rPr>
        <w:t>(3.1)</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refraction_a \w \h </w:instrText>
      </w:r>
      <w:r w:rsidR="002767A8" w:rsidRPr="00090432">
        <w:rPr>
          <w:lang w:val="en-GB"/>
        </w:rPr>
      </w:r>
      <w:r w:rsidR="002767A8" w:rsidRPr="00090432">
        <w:rPr>
          <w:lang w:val="en-GB"/>
        </w:rPr>
        <w:fldChar w:fldCharType="separate"/>
      </w:r>
      <w:r w:rsidR="00AF61AA" w:rsidRPr="00090432">
        <w:rPr>
          <w:lang w:val="en-GB"/>
        </w:rPr>
        <w:t>(3.4)</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refraction_b \w \h </w:instrText>
      </w:r>
      <w:r w:rsidR="002767A8" w:rsidRPr="00090432">
        <w:rPr>
          <w:lang w:val="en-GB"/>
        </w:rPr>
      </w:r>
      <w:r w:rsidR="002767A8" w:rsidRPr="00090432">
        <w:rPr>
          <w:lang w:val="en-GB"/>
        </w:rPr>
        <w:fldChar w:fldCharType="separate"/>
      </w:r>
      <w:r w:rsidR="00AF61AA" w:rsidRPr="00090432">
        <w:rPr>
          <w:lang w:val="en-GB"/>
        </w:rPr>
        <w:t>(3.5)</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refraction_x \w \h </w:instrText>
      </w:r>
      <w:r w:rsidR="002767A8" w:rsidRPr="00090432">
        <w:rPr>
          <w:lang w:val="en-GB"/>
        </w:rPr>
      </w:r>
      <w:r w:rsidR="002767A8" w:rsidRPr="00090432">
        <w:rPr>
          <w:lang w:val="en-GB"/>
        </w:rPr>
        <w:fldChar w:fldCharType="separate"/>
      </w:r>
      <w:r w:rsidR="00AF61AA" w:rsidRPr="00090432">
        <w:rPr>
          <w:lang w:val="en-GB"/>
        </w:rPr>
        <w:t>(3.6)</w:t>
      </w:r>
      <w:r w:rsidR="002767A8" w:rsidRPr="00090432">
        <w:rPr>
          <w:lang w:val="en-GB"/>
        </w:rPr>
        <w:fldChar w:fldCharType="end"/>
      </w:r>
      <w:r w:rsidR="004D7588" w:rsidRPr="00090432">
        <w:rPr>
          <w:lang w:val="en-GB"/>
        </w:rPr>
        <w:t xml:space="preserve"> and </w:t>
      </w:r>
      <w:r w:rsidR="002767A8" w:rsidRPr="00090432">
        <w:rPr>
          <w:lang w:val="en-GB"/>
        </w:rPr>
        <w:fldChar w:fldCharType="begin"/>
      </w:r>
      <w:r w:rsidR="004D7588" w:rsidRPr="00090432">
        <w:rPr>
          <w:lang w:val="en-GB"/>
        </w:rPr>
        <w:instrText xml:space="preserve"> REF refraction_y \w \h </w:instrText>
      </w:r>
      <w:r w:rsidR="002767A8" w:rsidRPr="00090432">
        <w:rPr>
          <w:lang w:val="en-GB"/>
        </w:rPr>
      </w:r>
      <w:r w:rsidR="002767A8" w:rsidRPr="00090432">
        <w:rPr>
          <w:lang w:val="en-GB"/>
        </w:rPr>
        <w:fldChar w:fldCharType="separate"/>
      </w:r>
      <w:r w:rsidR="00AF61AA" w:rsidRPr="00090432">
        <w:rPr>
          <w:lang w:val="en-GB"/>
        </w:rPr>
        <w:t>(3.7)</w:t>
      </w:r>
      <w:r w:rsidR="002767A8"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76" w:name="snells_law_vector_form"/>
            <w:bookmarkEnd w:id="76"/>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767A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7" w:name="fresnel_R_s"/>
            <w:bookmarkEnd w:id="77"/>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767A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8" w:name="fresnel_R_p"/>
            <w:bookmarkEnd w:id="78"/>
          </w:p>
        </w:tc>
      </w:tr>
    </w:tbl>
    <w:p w:rsidR="00647EE7" w:rsidRPr="00090432" w:rsidRDefault="002767A8"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2767A8"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B3512E" w:rsidRPr="00090432" w:rsidRDefault="00B3512E" w:rsidP="00B3512E">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36</w:t>
      </w:r>
      <w:r w:rsidR="002767A8" w:rsidRPr="00090432">
        <w:rPr>
          <w:lang w:val="en-GB"/>
        </w:rPr>
        <w:fldChar w:fldCharType="end"/>
      </w:r>
      <w:r w:rsidRPr="00090432">
        <w:rPr>
          <w:lang w:val="en-GB"/>
        </w:rPr>
        <w:t>: Fresnel reflection coefficients</w:t>
      </w:r>
      <w:r w:rsidRPr="00090432">
        <w:rPr>
          <w:lang w:val="en-GB"/>
        </w:rPr>
        <w:b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79" w:name="fresnel_R"/>
            <w:bookmarkEnd w:id="7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2767A8" w:rsidRPr="00090432">
            <w:rPr>
              <w:lang w:val="en-GB"/>
            </w:rPr>
            <w:fldChar w:fldCharType="begin"/>
          </w:r>
          <w:r w:rsidRPr="00090432">
            <w:rPr>
              <w:lang w:val="en-GB"/>
            </w:rPr>
            <w:instrText xml:space="preserve"> CITATION NVF02 \l 1031 </w:instrText>
          </w:r>
          <w:r w:rsidR="002767A8" w:rsidRPr="00090432">
            <w:rPr>
              <w:lang w:val="en-GB"/>
            </w:rPr>
            <w:fldChar w:fldCharType="separate"/>
          </w:r>
          <w:r w:rsidR="00AF61AA" w:rsidRPr="00090432">
            <w:rPr>
              <w:noProof/>
              <w:lang w:val="en-GB"/>
            </w:rPr>
            <w:t>[NVF02]</w:t>
          </w:r>
          <w:r w:rsidR="002767A8" w:rsidRPr="00090432">
            <w:rPr>
              <w:lang w:val="en-GB"/>
            </w:rPr>
            <w:fldChar w:fldCharType="end"/>
          </w:r>
        </w:sdtContent>
      </w:sdt>
      <w:r w:rsidRPr="00090432">
        <w:rPr>
          <w:lang w:val="en-GB"/>
        </w:rPr>
        <w:t>, s</w:t>
      </w:r>
      <w:r w:rsidR="0050149D" w:rsidRPr="00090432">
        <w:rPr>
          <w:lang w:val="en-GB"/>
        </w:rPr>
        <w:t xml:space="preserve">ubstitution of </w:t>
      </w:r>
      <w:r w:rsidR="002767A8" w:rsidRPr="00090432">
        <w:rPr>
          <w:lang w:val="en-GB"/>
        </w:rPr>
        <w:fldChar w:fldCharType="begin"/>
      </w:r>
      <w:r w:rsidR="00BB1791" w:rsidRPr="00090432">
        <w:rPr>
          <w:lang w:val="en-GB"/>
        </w:rPr>
        <w:instrText xml:space="preserve"> REF snells_law \w \h </w:instrText>
      </w:r>
      <w:r w:rsidR="002767A8" w:rsidRPr="00090432">
        <w:rPr>
          <w:lang w:val="en-GB"/>
        </w:rPr>
      </w:r>
      <w:r w:rsidR="002767A8" w:rsidRPr="00090432">
        <w:rPr>
          <w:lang w:val="en-GB"/>
        </w:rPr>
        <w:fldChar w:fldCharType="separate"/>
      </w:r>
      <w:r w:rsidR="00AF61AA" w:rsidRPr="00090432">
        <w:rPr>
          <w:lang w:val="en-GB"/>
        </w:rPr>
        <w:t>(3.3)</w:t>
      </w:r>
      <w:r w:rsidR="002767A8" w:rsidRPr="00090432">
        <w:rPr>
          <w:lang w:val="en-GB"/>
        </w:rPr>
        <w:fldChar w:fldCharType="end"/>
      </w:r>
      <w:r w:rsidR="00BB1791" w:rsidRPr="00090432">
        <w:rPr>
          <w:lang w:val="en-GB"/>
        </w:rPr>
        <w:t xml:space="preserve">, </w:t>
      </w:r>
      <w:r w:rsidR="002767A8" w:rsidRPr="00090432">
        <w:rPr>
          <w:lang w:val="en-GB"/>
        </w:rPr>
        <w:fldChar w:fldCharType="begin"/>
      </w:r>
      <w:r w:rsidR="00BB1791" w:rsidRPr="00090432">
        <w:rPr>
          <w:lang w:val="en-GB"/>
        </w:rPr>
        <w:instrText xml:space="preserve"> REF fresnel_R_s \w \h </w:instrText>
      </w:r>
      <w:r w:rsidR="002767A8" w:rsidRPr="00090432">
        <w:rPr>
          <w:lang w:val="en-GB"/>
        </w:rPr>
      </w:r>
      <w:r w:rsidR="002767A8" w:rsidRPr="00090432">
        <w:rPr>
          <w:lang w:val="en-GB"/>
        </w:rPr>
        <w:fldChar w:fldCharType="separate"/>
      </w:r>
      <w:r w:rsidR="00AF61AA" w:rsidRPr="00090432">
        <w:rPr>
          <w:lang w:val="en-GB"/>
        </w:rPr>
        <w:t>(3.9)</w:t>
      </w:r>
      <w:r w:rsidR="002767A8" w:rsidRPr="00090432">
        <w:rPr>
          <w:lang w:val="en-GB"/>
        </w:rPr>
        <w:fldChar w:fldCharType="end"/>
      </w:r>
      <w:r w:rsidR="00BB1791" w:rsidRPr="00090432">
        <w:rPr>
          <w:lang w:val="en-GB"/>
        </w:rPr>
        <w:t xml:space="preserve"> and </w:t>
      </w:r>
      <w:r w:rsidR="002767A8" w:rsidRPr="00090432">
        <w:rPr>
          <w:lang w:val="en-GB"/>
        </w:rPr>
        <w:fldChar w:fldCharType="begin"/>
      </w:r>
      <w:r w:rsidR="00BB1791" w:rsidRPr="00090432">
        <w:rPr>
          <w:lang w:val="en-GB"/>
        </w:rPr>
        <w:instrText xml:space="preserve"> REF fresnel_R_p \w \h </w:instrText>
      </w:r>
      <w:r w:rsidR="002767A8" w:rsidRPr="00090432">
        <w:rPr>
          <w:lang w:val="en-GB"/>
        </w:rPr>
      </w:r>
      <w:r w:rsidR="002767A8" w:rsidRPr="00090432">
        <w:rPr>
          <w:lang w:val="en-GB"/>
        </w:rPr>
        <w:fldChar w:fldCharType="separate"/>
      </w:r>
      <w:r w:rsidR="00AF61AA" w:rsidRPr="00090432">
        <w:rPr>
          <w:lang w:val="en-GB"/>
        </w:rPr>
        <w:t>(3.10)</w:t>
      </w:r>
      <w:r w:rsidR="002767A8" w:rsidRPr="00090432">
        <w:rPr>
          <w:lang w:val="en-GB"/>
        </w:rPr>
        <w:fldChar w:fldCharType="end"/>
      </w:r>
      <w:r w:rsidR="00BB1791" w:rsidRPr="00090432">
        <w:rPr>
          <w:lang w:val="en-GB"/>
        </w:rPr>
        <w:t xml:space="preserve"> into </w:t>
      </w:r>
      <w:r w:rsidR="002767A8" w:rsidRPr="00090432">
        <w:rPr>
          <w:lang w:val="en-GB"/>
        </w:rPr>
        <w:fldChar w:fldCharType="begin"/>
      </w:r>
      <w:r w:rsidR="00BB1791" w:rsidRPr="00090432">
        <w:rPr>
          <w:lang w:val="en-GB"/>
        </w:rPr>
        <w:instrText xml:space="preserve"> REF fresnel_R \w \h </w:instrText>
      </w:r>
      <w:r w:rsidR="002767A8" w:rsidRPr="00090432">
        <w:rPr>
          <w:lang w:val="en-GB"/>
        </w:rPr>
      </w:r>
      <w:r w:rsidR="002767A8" w:rsidRPr="00090432">
        <w:rPr>
          <w:lang w:val="en-GB"/>
        </w:rPr>
        <w:fldChar w:fldCharType="separate"/>
      </w:r>
      <w:r w:rsidR="00AF61AA" w:rsidRPr="00090432">
        <w:rPr>
          <w:lang w:val="en-GB"/>
        </w:rPr>
        <w:t>(3.12)</w:t>
      </w:r>
      <w:r w:rsidR="002767A8"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80" w:name="fresnel_term"/>
            <w:bookmarkEnd w:id="8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2767A8"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AF61AA" w:rsidRPr="00090432">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81" w:name="fresnel_term_approximated"/>
            <w:bookmarkEnd w:id="81"/>
          </w:p>
        </w:tc>
      </w:tr>
    </w:tbl>
    <w:p w:rsidR="009A16BC" w:rsidRPr="00090432" w:rsidRDefault="002767A8"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AF61AA" w:rsidRPr="00090432">
        <w:rPr>
          <w:lang w:val="en-GB"/>
        </w:rPr>
        <w:t xml:space="preserve">Figure </w:t>
      </w:r>
      <w:r w:rsidR="00AF61AA" w:rsidRPr="00090432">
        <w:rPr>
          <w:noProof/>
          <w:lang w:val="en-GB"/>
        </w:rPr>
        <w:t>36</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82" w:name="_Ref194910996"/>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37</w:t>
      </w:r>
      <w:r w:rsidR="002767A8" w:rsidRPr="00090432">
        <w:rPr>
          <w:lang w:val="en-GB"/>
        </w:rPr>
        <w:fldChar w:fldCharType="end"/>
      </w:r>
      <w:bookmarkEnd w:id="82"/>
      <w:r w:rsidRPr="00090432">
        <w:rPr>
          <w:lang w:val="en-GB"/>
        </w:rPr>
        <w:t>: Fresnel term approximation quality</w:t>
      </w:r>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2767A8" w:rsidRPr="00090432">
        <w:rPr>
          <w:lang w:val="en-GB"/>
        </w:rPr>
        <w:fldChar w:fldCharType="begin"/>
      </w:r>
      <w:r w:rsidR="007561B1" w:rsidRPr="00090432">
        <w:rPr>
          <w:lang w:val="en-GB"/>
        </w:rPr>
        <w:instrText xml:space="preserve"> REF _Ref194922659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37</w:t>
      </w:r>
      <w:r w:rsidR="002767A8"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2767A8" w:rsidRPr="00090432">
        <w:rPr>
          <w:lang w:val="en-GB"/>
        </w:rPr>
        <w:fldChar w:fldCharType="begin"/>
      </w:r>
      <w:r w:rsidR="00E426E6" w:rsidRPr="00090432">
        <w:rPr>
          <w:lang w:val="en-GB"/>
        </w:rPr>
        <w:instrText xml:space="preserve"> REF _Ref194924665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38</w:t>
      </w:r>
      <w:r w:rsidR="002767A8"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3" w:name="_Ref194922659"/>
            <w:bookmarkStart w:id="84" w:name="_Ref194922647"/>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38</w:t>
            </w:r>
            <w:r w:rsidR="002767A8" w:rsidRPr="00090432">
              <w:rPr>
                <w:lang w:val="en-GB"/>
              </w:rPr>
              <w:fldChar w:fldCharType="end"/>
            </w:r>
            <w:bookmarkEnd w:id="83"/>
            <w:r w:rsidRPr="00090432">
              <w:rPr>
                <w:lang w:val="en-GB"/>
              </w:rPr>
              <w:t>: Light hits surface from air direction</w:t>
            </w:r>
            <w:bookmarkEnd w:id="84"/>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5" w:name="_Ref194924665"/>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39</w:t>
            </w:r>
            <w:r w:rsidR="002767A8" w:rsidRPr="00090432">
              <w:rPr>
                <w:lang w:val="en-GB"/>
              </w:rPr>
              <w:fldChar w:fldCharType="end"/>
            </w:r>
            <w:bookmarkEnd w:id="85"/>
            <w:r w:rsidRPr="00090432">
              <w:rPr>
                <w:lang w:val="en-GB"/>
              </w:rPr>
              <w:t>: Light hits surface from water direction</w:t>
            </w:r>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r>
        <w:t xml:space="preserve">Figure </w:t>
      </w:r>
      <w:fldSimple w:instr=" SEQ Figure \* ARABIC ">
        <w:r w:rsidR="006E07AA">
          <w:rPr>
            <w:noProof/>
          </w:rPr>
          <w:t>40</w:t>
        </w:r>
      </w:fldSimple>
      <w:r>
        <w:t>: Water surface - optical effects</w:t>
      </w:r>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41</w:t>
      </w:r>
      <w:r w:rsidR="002767A8" w:rsidRPr="00090432">
        <w:rPr>
          <w:lang w:val="en-GB"/>
        </w:rPr>
        <w:fldChar w:fldCharType="end"/>
      </w:r>
      <w:r w:rsidRPr="00090432">
        <w:rPr>
          <w:lang w:val="en-GB"/>
        </w:rPr>
        <w:t>: Calculated rays</w:t>
      </w:r>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r w:rsidRPr="00090432">
        <w:rPr>
          <w:lang w:val="en-GB"/>
        </w:rPr>
        <w:t xml:space="preserve">Listing </w:t>
      </w:r>
      <w:r w:rsidR="002767A8" w:rsidRPr="00090432">
        <w:rPr>
          <w:lang w:val="en-GB"/>
        </w:rPr>
        <w:fldChar w:fldCharType="begin"/>
      </w:r>
      <w:r w:rsidR="00CF49A5" w:rsidRPr="00090432">
        <w:rPr>
          <w:lang w:val="en-GB"/>
        </w:rPr>
        <w:instrText xml:space="preserve"> SEQ Listing \* ARABIC </w:instrText>
      </w:r>
      <w:r w:rsidR="002767A8" w:rsidRPr="00090432">
        <w:rPr>
          <w:lang w:val="en-GB"/>
        </w:rPr>
        <w:fldChar w:fldCharType="separate"/>
      </w:r>
      <w:r w:rsidR="00AF61AA" w:rsidRPr="00090432">
        <w:rPr>
          <w:noProof/>
          <w:lang w:val="en-GB"/>
        </w:rPr>
        <w:t>2</w:t>
      </w:r>
      <w:r w:rsidR="002767A8" w:rsidRPr="00090432">
        <w:rPr>
          <w:lang w:val="en-GB"/>
        </w:rPr>
        <w:fldChar w:fldCharType="end"/>
      </w:r>
      <w:r w:rsidRPr="00090432">
        <w:rPr>
          <w:lang w:val="en-GB"/>
        </w:rPr>
        <w:t>: Ray-trace FrameRender method</w:t>
      </w:r>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the 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the fluid simulation has been updated, is responsible for the creation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42</w:t>
      </w:r>
      <w:r w:rsidR="002767A8" w:rsidRPr="00090432">
        <w:rPr>
          <w:lang w:val="en-GB"/>
        </w:rPr>
        <w:fldChar w:fldCharType="end"/>
      </w:r>
      <w:r w:rsidRPr="00090432">
        <w:rPr>
          <w:lang w:val="en-GB"/>
        </w:rPr>
        <w:t>: Ray-tracing starting point</w:t>
      </w:r>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2767A8" w:rsidRPr="00090432">
        <w:rPr>
          <w:lang w:val="en-GB"/>
        </w:rPr>
        <w:fldChar w:fldCharType="begin"/>
      </w:r>
      <w:r w:rsidR="00297A01" w:rsidRPr="00090432">
        <w:rPr>
          <w:lang w:val="en-GB"/>
        </w:rPr>
        <w:instrText xml:space="preserve"> REF _Ref195005646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28</w:t>
      </w:r>
      <w:r w:rsidR="002767A8" w:rsidRPr="00090432">
        <w:rPr>
          <w:lang w:val="en-GB"/>
        </w:rPr>
        <w:fldChar w:fldCharType="end"/>
      </w:r>
      <w:r w:rsidR="00565C48" w:rsidRPr="00090432">
        <w:rPr>
          <w:lang w:val="en-GB"/>
        </w:rPr>
        <w:t xml:space="preserve"> on side </w:t>
      </w:r>
      <w:r w:rsidR="002767A8" w:rsidRPr="00090432">
        <w:rPr>
          <w:lang w:val="en-GB"/>
        </w:rPr>
        <w:fldChar w:fldCharType="begin"/>
      </w:r>
      <w:r w:rsidR="00565C48" w:rsidRPr="00090432">
        <w:rPr>
          <w:lang w:val="en-GB"/>
        </w:rPr>
        <w:instrText xml:space="preserve"> PAGEREF _Ref195005640 \h </w:instrText>
      </w:r>
      <w:r w:rsidR="002767A8" w:rsidRPr="00090432">
        <w:rPr>
          <w:lang w:val="en-GB"/>
        </w:rPr>
      </w:r>
      <w:r w:rsidR="002767A8" w:rsidRPr="00090432">
        <w:rPr>
          <w:lang w:val="en-GB"/>
        </w:rPr>
        <w:fldChar w:fldCharType="separate"/>
      </w:r>
      <w:r w:rsidR="00AF61AA" w:rsidRPr="00090432">
        <w:rPr>
          <w:noProof/>
          <w:lang w:val="en-GB"/>
        </w:rPr>
        <w:t>37</w:t>
      </w:r>
      <w:r w:rsidR="002767A8"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43</w:t>
      </w:r>
      <w:r w:rsidR="002767A8" w:rsidRPr="00090432">
        <w:rPr>
          <w:lang w:val="en-GB"/>
        </w:rPr>
        <w:fldChar w:fldCharType="end"/>
      </w:r>
      <w:r w:rsidRPr="00090432">
        <w:rPr>
          <w:lang w:val="en-GB"/>
        </w:rPr>
        <w:t>: Gradient calculation</w:t>
      </w:r>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2767A8" w:rsidRPr="00090432">
        <w:rPr>
          <w:lang w:val="en-GB"/>
        </w:rPr>
        <w:fldChar w:fldCharType="begin"/>
      </w:r>
      <w:r w:rsidR="00E42E30" w:rsidRPr="00090432">
        <w:rPr>
          <w:lang w:val="en-GB"/>
        </w:rPr>
        <w:instrText xml:space="preserve"> REF law_of_reflection_vector_form \w \h </w:instrText>
      </w:r>
      <w:r w:rsidR="002767A8" w:rsidRPr="00090432">
        <w:rPr>
          <w:lang w:val="en-GB"/>
        </w:rPr>
      </w:r>
      <w:r w:rsidR="002767A8" w:rsidRPr="00090432">
        <w:rPr>
          <w:lang w:val="en-GB"/>
        </w:rPr>
        <w:fldChar w:fldCharType="separate"/>
      </w:r>
      <w:r w:rsidR="00AF61AA" w:rsidRPr="00090432">
        <w:rPr>
          <w:lang w:val="en-GB"/>
        </w:rPr>
        <w:t>(3.2)</w:t>
      </w:r>
      <w:r w:rsidR="002767A8"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2767A8" w:rsidRPr="00090432">
        <w:rPr>
          <w:lang w:val="en-GB"/>
        </w:rPr>
        <w:fldChar w:fldCharType="begin"/>
      </w:r>
      <w:r w:rsidR="00370D1B" w:rsidRPr="00090432">
        <w:rPr>
          <w:lang w:val="en-GB"/>
        </w:rPr>
        <w:instrText xml:space="preserve"> REF snells_law_vector_form \w \h </w:instrText>
      </w:r>
      <w:r w:rsidR="002767A8" w:rsidRPr="00090432">
        <w:rPr>
          <w:lang w:val="en-GB"/>
        </w:rPr>
      </w:r>
      <w:r w:rsidR="002767A8" w:rsidRPr="00090432">
        <w:rPr>
          <w:lang w:val="en-GB"/>
        </w:rPr>
        <w:fldChar w:fldCharType="separate"/>
      </w:r>
      <w:r w:rsidR="00AF61AA" w:rsidRPr="00090432">
        <w:rPr>
          <w:lang w:val="en-GB"/>
        </w:rPr>
        <w:t>(3.8)</w:t>
      </w:r>
      <w:r w:rsidR="002767A8"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2767A8" w:rsidRPr="00090432">
        <w:rPr>
          <w:lang w:val="en-GB"/>
        </w:rPr>
        <w:fldChar w:fldCharType="begin"/>
      </w:r>
      <w:r w:rsidR="0080668B" w:rsidRPr="00090432">
        <w:rPr>
          <w:lang w:val="en-GB"/>
        </w:rPr>
        <w:instrText xml:space="preserve"> REF fresnel_term \w \h </w:instrText>
      </w:r>
      <w:r w:rsidR="002767A8" w:rsidRPr="00090432">
        <w:rPr>
          <w:lang w:val="en-GB"/>
        </w:rPr>
      </w:r>
      <w:r w:rsidR="002767A8" w:rsidRPr="00090432">
        <w:rPr>
          <w:lang w:val="en-GB"/>
        </w:rPr>
        <w:fldChar w:fldCharType="separate"/>
      </w:r>
      <w:r w:rsidR="00AF61AA" w:rsidRPr="00090432">
        <w:rPr>
          <w:lang w:val="en-GB"/>
        </w:rPr>
        <w:t>(3.15)</w:t>
      </w:r>
      <w:r w:rsidR="002767A8"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2767A8" w:rsidRPr="00090432">
        <w:rPr>
          <w:lang w:val="en-GB"/>
        </w:rPr>
        <w:fldChar w:fldCharType="begin"/>
      </w:r>
      <w:r w:rsidR="0080668B" w:rsidRPr="00090432">
        <w:rPr>
          <w:lang w:val="en-GB"/>
        </w:rPr>
        <w:instrText xml:space="preserve"> REF fresnel_term_approximated \w \h </w:instrText>
      </w:r>
      <w:r w:rsidR="002767A8" w:rsidRPr="00090432">
        <w:rPr>
          <w:lang w:val="en-GB"/>
        </w:rPr>
      </w:r>
      <w:r w:rsidR="002767A8" w:rsidRPr="00090432">
        <w:rPr>
          <w:lang w:val="en-GB"/>
        </w:rPr>
        <w:fldChar w:fldCharType="separate"/>
      </w:r>
      <w:r w:rsidR="00AF61AA" w:rsidRPr="00090432">
        <w:rPr>
          <w:lang w:val="en-GB"/>
        </w:rPr>
        <w:t>(3.16)</w:t>
      </w:r>
      <w:r w:rsidR="002767A8"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44</w:t>
      </w:r>
      <w:r w:rsidR="002767A8" w:rsidRPr="00090432">
        <w:rPr>
          <w:lang w:val="en-GB"/>
        </w:rPr>
        <w:fldChar w:fldCharType="end"/>
      </w:r>
      <w:r w:rsidRPr="00090432">
        <w:rPr>
          <w:lang w:val="en-GB"/>
        </w:rPr>
        <w:t>: Isosurface ray-tracing screenshots</w:t>
      </w:r>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2767A8">
        <w:rPr>
          <w:lang w:val="en-GB"/>
        </w:rPr>
        <w:fldChar w:fldCharType="begin"/>
      </w:r>
      <w:r w:rsidR="003D6149">
        <w:rPr>
          <w:lang w:val="en-GB"/>
        </w:rPr>
        <w:instrText xml:space="preserve"> REF _Ref194910996 \h </w:instrText>
      </w:r>
      <w:r w:rsidR="002767A8">
        <w:rPr>
          <w:lang w:val="en-GB"/>
        </w:rPr>
      </w:r>
      <w:r w:rsidR="002767A8">
        <w:rPr>
          <w:lang w:val="en-GB"/>
        </w:rPr>
        <w:fldChar w:fldCharType="separate"/>
      </w:r>
      <w:r w:rsidR="003D6149" w:rsidRPr="00090432">
        <w:rPr>
          <w:lang w:val="en-GB"/>
        </w:rPr>
        <w:t xml:space="preserve">Figure </w:t>
      </w:r>
      <w:r w:rsidR="003D6149" w:rsidRPr="00090432">
        <w:rPr>
          <w:noProof/>
          <w:lang w:val="en-GB"/>
        </w:rPr>
        <w:t>36</w:t>
      </w:r>
      <w:r w:rsidR="002767A8">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6E07AA">
                <w:rPr>
                  <w:noProof/>
                </w:rPr>
                <w:t>45</w:t>
              </w:r>
            </w:fldSimple>
            <w:r>
              <w:t>: Screen filling at 1280 resolution</w:t>
            </w:r>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6E07AA">
                <w:rPr>
                  <w:noProof/>
                </w:rPr>
                <w:t>46</w:t>
              </w:r>
            </w:fldSimple>
            <w:r>
              <w:t>: 1/9 screen-coverage</w:t>
            </w:r>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“fluid-clusters” into volumetric grids.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6E07AA">
            <w:rPr>
              <w:lang w:val="en-GB"/>
            </w:rPr>
            <w:fldChar w:fldCharType="begin"/>
          </w:r>
          <w:r w:rsidR="006E07AA" w:rsidRPr="006E07AA">
            <w:instrText xml:space="preserve"> CITATION Tat06 \l 1031 </w:instrText>
          </w:r>
          <w:r w:rsidR="006E07AA">
            <w:rPr>
              <w:lang w:val="en-GB"/>
            </w:rPr>
            <w:fldChar w:fldCharType="separate"/>
          </w:r>
          <w:r w:rsidR="006E07AA" w:rsidRPr="006E07AA">
            <w:rPr>
              <w:noProof/>
            </w:rPr>
            <w:t>[Tat06]</w:t>
          </w:r>
          <w:r w:rsidR="006E07A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6E07AA" w:rsidRDefault="006E07AA" w:rsidP="006E07AA">
      <w:pPr>
        <w:pStyle w:val="Beschriftung"/>
        <w:jc w:val="center"/>
        <w:rPr>
          <w:lang w:val="en-GB"/>
        </w:rPr>
      </w:pPr>
      <w:bookmarkStart w:id="86" w:name="_Ref195349722"/>
      <w:r>
        <w:t xml:space="preserve">Figure </w:t>
      </w:r>
      <w:fldSimple w:instr=" SEQ Figure \* ARABIC ">
        <w:r>
          <w:rPr>
            <w:noProof/>
          </w:rPr>
          <w:t>47</w:t>
        </w:r>
      </w:fldSimple>
      <w:bookmarkEnd w:id="86"/>
      <w:r>
        <w:t>: Parallax occlusion mapping principle</w:t>
      </w:r>
      <w:r>
        <w:br/>
        <w:t xml:space="preserve">Source: </w:t>
      </w:r>
      <w:sdt>
        <w:sdtPr>
          <w:id w:val="988928"/>
          <w:citation/>
        </w:sdtPr>
        <w:sdtContent>
          <w:r>
            <w:fldChar w:fldCharType="begin"/>
          </w:r>
          <w:r w:rsidRPr="006E07AA">
            <w:instrText xml:space="preserve"> CITATION Tat06 \l 1031 </w:instrText>
          </w:r>
          <w:r>
            <w:fldChar w:fldCharType="separate"/>
          </w:r>
          <w:r w:rsidRPr="006E07AA">
            <w:rPr>
              <w:noProof/>
            </w:rPr>
            <w:t>[Tat06]</w:t>
          </w:r>
          <w:r>
            <w:fldChar w:fldCharType="end"/>
          </w:r>
        </w:sdtContent>
      </w:sdt>
    </w:p>
    <w:p w:rsidR="006E07AA" w:rsidRDefault="006E07AA" w:rsidP="002A0902">
      <w:pPr>
        <w:rPr>
          <w:lang w:val="en-GB"/>
        </w:rPr>
      </w:pPr>
      <w:r>
        <w:rPr>
          <w:lang w:val="en-GB"/>
        </w:rPr>
        <w:t xml:space="preserve">As </w:t>
      </w:r>
      <w:r>
        <w:rPr>
          <w:lang w:val="en-GB"/>
        </w:rPr>
        <w:fldChar w:fldCharType="begin"/>
      </w:r>
      <w:r>
        <w:rPr>
          <w:lang w:val="en-GB"/>
        </w:rPr>
        <w:instrText xml:space="preserve"> REF _Ref195349722 \h </w:instrText>
      </w:r>
      <w:r>
        <w:rPr>
          <w:lang w:val="en-GB"/>
        </w:rPr>
      </w:r>
      <w:r>
        <w:rPr>
          <w:lang w:val="en-GB"/>
        </w:rPr>
        <w:fldChar w:fldCharType="separate"/>
      </w:r>
      <w:r>
        <w:t xml:space="preserve">Figure </w:t>
      </w:r>
      <w:r>
        <w:rPr>
          <w:noProof/>
        </w:rPr>
        <w:t>47</w:t>
      </w:r>
      <w:r>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87" w:name="_Ref194586058"/>
      <w:bookmarkStart w:id="88" w:name="_Toc195352396"/>
      <w:r w:rsidRPr="00090432">
        <w:rPr>
          <w:lang w:val="en-GB"/>
        </w:rPr>
        <w:t xml:space="preserve">GPU-based </w:t>
      </w:r>
      <w:r w:rsidR="001C62A8" w:rsidRPr="00090432">
        <w:rPr>
          <w:lang w:val="en-GB"/>
        </w:rPr>
        <w:t>volumetric density field</w:t>
      </w:r>
      <w:r w:rsidRPr="00090432">
        <w:rPr>
          <w:lang w:val="en-GB"/>
        </w:rPr>
        <w:t xml:space="preserve"> construction</w:t>
      </w:r>
      <w:bookmarkEnd w:id="87"/>
      <w:bookmarkEnd w:id="88"/>
    </w:p>
    <w:p w:rsidR="00B25929" w:rsidRPr="00B25929" w:rsidRDefault="000B52AD" w:rsidP="00B25929">
      <w:pPr>
        <w:rPr>
          <w:lang w:val="en-GB"/>
        </w:rPr>
      </w:pPr>
      <w:r>
        <w:rPr>
          <w:noProof/>
          <w:lang w:val="de-DE" w:eastAsia="de-DE" w:bidi="ar-SA"/>
        </w:rPr>
        <w:drawing>
          <wp:inline distT="0" distB="0" distL="0" distR="0">
            <wp:extent cx="5760720" cy="2451100"/>
            <wp:effectExtent l="19050" t="0" r="0" b="0"/>
            <wp:docPr id="57"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5"/>
                    <a:stretch>
                      <a:fillRect/>
                    </a:stretch>
                  </pic:blipFill>
                  <pic:spPr>
                    <a:xfrm>
                      <a:off x="0" y="0"/>
                      <a:ext cx="5760720" cy="2451100"/>
                    </a:xfrm>
                    <a:prstGeom prst="rect">
                      <a:avLst/>
                    </a:prstGeom>
                  </pic:spPr>
                </pic:pic>
              </a:graphicData>
            </a:graphic>
          </wp:inline>
        </w:drawing>
      </w:r>
    </w:p>
    <w:p w:rsidR="003F744B" w:rsidRDefault="00894707" w:rsidP="003F744B">
      <w:pPr>
        <w:pStyle w:val="berschrift2"/>
        <w:rPr>
          <w:lang w:val="en-GB"/>
        </w:rPr>
      </w:pPr>
      <w:bookmarkStart w:id="89" w:name="_Toc195352397"/>
      <w:r>
        <w:rPr>
          <w:lang w:val="en-GB"/>
        </w:rPr>
        <w:lastRenderedPageBreak/>
        <w:t>Alternatives</w:t>
      </w:r>
      <w:bookmarkEnd w:id="89"/>
      <w:r w:rsidR="0047775B">
        <w:rPr>
          <w:lang w:val="en-GB"/>
        </w:rPr>
        <w:t xml:space="preserve"> and further work</w:t>
      </w:r>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triangles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DD7402">
            <w:rPr>
              <w:lang w:val="en-GB"/>
            </w:rPr>
            <w:fldChar w:fldCharType="begin"/>
          </w:r>
          <w:r w:rsidR="00DD7402" w:rsidRPr="00DD7402">
            <w:instrText xml:space="preserve"> CITATION ZPB01 \l 1031 </w:instrText>
          </w:r>
          <w:r w:rsidR="00DD7402">
            <w:rPr>
              <w:lang w:val="en-GB"/>
            </w:rPr>
            <w:fldChar w:fldCharType="separate"/>
          </w:r>
          <w:r w:rsidR="00DD7402" w:rsidRPr="00DD7402">
            <w:rPr>
              <w:noProof/>
            </w:rPr>
            <w:t>[ZPB01]</w:t>
          </w:r>
          <w:r w:rsidR="00DD7402">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AC7382" w:rsidP="00112258">
      <w:pPr>
        <w:rPr>
          <w:lang w:val="en-GB"/>
        </w:rPr>
      </w:pPr>
      <w:sdt>
        <w:sdtPr>
          <w:rPr>
            <w:lang w:val="en-GB"/>
          </w:rPr>
          <w:id w:val="989036"/>
          <w:citation/>
        </w:sdtPr>
        <w:sdtContent>
          <w:r>
            <w:rPr>
              <w:lang w:val="en-GB"/>
            </w:rPr>
            <w:fldChar w:fldCharType="begin"/>
          </w:r>
          <w:r w:rsidRPr="00D40757">
            <w:instrText xml:space="preserve"> CITATION Kno07 \l 1031 </w:instrText>
          </w:r>
          <w:r>
            <w:rPr>
              <w:lang w:val="en-GB"/>
            </w:rPr>
            <w:fldChar w:fldCharType="separate"/>
          </w:r>
          <w:r w:rsidRPr="00D40757">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sidR="00DB46B1">
            <w:rPr>
              <w:lang w:val="en-GB"/>
            </w:rPr>
            <w:fldChar w:fldCharType="begin"/>
          </w:r>
          <w:r w:rsidR="00DB46B1" w:rsidRPr="00DB46B1">
            <w:instrText xml:space="preserve"> CITATION MSD07 \l 1031 </w:instrText>
          </w:r>
          <w:r w:rsidR="00DB46B1">
            <w:rPr>
              <w:lang w:val="en-GB"/>
            </w:rPr>
            <w:fldChar w:fldCharType="separate"/>
          </w:r>
          <w:r w:rsidR="00DB46B1" w:rsidRPr="00DB46B1">
            <w:rPr>
              <w:noProof/>
            </w:rPr>
            <w:t>[MSD07]</w:t>
          </w:r>
          <w:r w:rsidR="00DB46B1">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AA6487">
      <w:pPr>
        <w:pStyle w:val="Listenabsatz"/>
        <w:numPr>
          <w:ilvl w:val="0"/>
          <w:numId w:val="17"/>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AA6487">
      <w:pPr>
        <w:pStyle w:val="Listenabsatz"/>
        <w:numPr>
          <w:ilvl w:val="0"/>
          <w:numId w:val="17"/>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AA6487">
      <w:pPr>
        <w:pStyle w:val="Listenabsatz"/>
        <w:numPr>
          <w:ilvl w:val="0"/>
          <w:numId w:val="17"/>
        </w:numPr>
        <w:rPr>
          <w:lang w:val="en-GB"/>
        </w:rPr>
      </w:pPr>
      <w:r>
        <w:rPr>
          <w:lang w:val="en-GB"/>
        </w:rPr>
        <w:t>smooth the depth values</w:t>
      </w:r>
    </w:p>
    <w:p w:rsidR="00AA6487" w:rsidRDefault="00AA6487" w:rsidP="00AA6487">
      <w:pPr>
        <w:pStyle w:val="Listenabsatz"/>
        <w:numPr>
          <w:ilvl w:val="0"/>
          <w:numId w:val="17"/>
        </w:numPr>
        <w:rPr>
          <w:lang w:val="en-GB"/>
        </w:rPr>
      </w:pPr>
      <w:r>
        <w:rPr>
          <w:lang w:val="en-GB"/>
        </w:rPr>
        <w:t>generate a 2D triangle mesh for the covered screen area</w:t>
      </w:r>
    </w:p>
    <w:p w:rsidR="00AA6487" w:rsidRDefault="00AA6487" w:rsidP="00AA6487">
      <w:pPr>
        <w:pStyle w:val="Listenabsatz"/>
        <w:numPr>
          <w:ilvl w:val="0"/>
          <w:numId w:val="17"/>
        </w:numPr>
        <w:rPr>
          <w:lang w:val="en-GB"/>
        </w:rPr>
      </w:pPr>
      <w:r>
        <w:rPr>
          <w:lang w:val="en-GB"/>
        </w:rPr>
        <w:t>smooth the silhouette of the mesh</w:t>
      </w:r>
    </w:p>
    <w:p w:rsidR="00AA6487" w:rsidRDefault="00AA6487" w:rsidP="00AA6487">
      <w:pPr>
        <w:pStyle w:val="Listenabsatz"/>
        <w:numPr>
          <w:ilvl w:val="0"/>
          <w:numId w:val="17"/>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AA6487">
      <w:pPr>
        <w:pStyle w:val="Listenabsatz"/>
        <w:numPr>
          <w:ilvl w:val="0"/>
          <w:numId w:val="17"/>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different surfaces or different views.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0B21D3">
        <w:rPr>
          <w:lang w:val="en-GB"/>
        </w:rPr>
        <w:t>build up on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7011EC">
            <w:rPr>
              <w:lang w:val="en-GB"/>
            </w:rPr>
            <w:fldChar w:fldCharType="begin"/>
          </w:r>
          <w:r w:rsidR="007011EC" w:rsidRPr="00D2644B">
            <w:instrText xml:space="preserve"> CITATION KBW06 \l 1031 </w:instrText>
          </w:r>
          <w:r w:rsidR="007011EC">
            <w:rPr>
              <w:lang w:val="en-GB"/>
            </w:rPr>
            <w:fldChar w:fldCharType="separate"/>
          </w:r>
          <w:r w:rsidR="007011EC" w:rsidRPr="007011EC">
            <w:rPr>
              <w:noProof/>
            </w:rPr>
            <w:t>[KBW06]</w:t>
          </w:r>
          <w:r w:rsidR="007011EC">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Pr="00090432" w:rsidRDefault="005E25B8" w:rsidP="005E25B8">
      <w:pPr>
        <w:pStyle w:val="berschrift1"/>
        <w:rPr>
          <w:lang w:val="en-GB"/>
        </w:rPr>
      </w:pPr>
      <w:bookmarkStart w:id="90" w:name="_Toc195352398"/>
      <w:r w:rsidRPr="00090432">
        <w:rPr>
          <w:lang w:val="en-GB"/>
        </w:rPr>
        <w:lastRenderedPageBreak/>
        <w:t>Conclusion</w:t>
      </w:r>
      <w:bookmarkEnd w:id="90"/>
    </w:p>
    <w:p w:rsidR="000221DA" w:rsidRPr="00090432" w:rsidRDefault="00E67032" w:rsidP="00A205F8">
      <w:pPr>
        <w:pStyle w:val="berschrift1"/>
        <w:numPr>
          <w:ilvl w:val="0"/>
          <w:numId w:val="0"/>
        </w:numPr>
        <w:jc w:val="left"/>
        <w:rPr>
          <w:lang w:val="en-GB"/>
        </w:rPr>
      </w:pPr>
      <w:bookmarkStart w:id="91" w:name="_Toc195352399"/>
      <w:r w:rsidRPr="00090432">
        <w:rPr>
          <w:lang w:val="en-GB"/>
        </w:rPr>
        <w:lastRenderedPageBreak/>
        <w:t>Appendix</w:t>
      </w:r>
      <w:bookmarkEnd w:id="91"/>
    </w:p>
    <w:p w:rsidR="00E67032" w:rsidRPr="00090432" w:rsidRDefault="00E67032" w:rsidP="00A205F8">
      <w:pPr>
        <w:pStyle w:val="berschrift2"/>
        <w:numPr>
          <w:ilvl w:val="0"/>
          <w:numId w:val="0"/>
        </w:numPr>
        <w:jc w:val="left"/>
        <w:rPr>
          <w:lang w:val="en-GB"/>
        </w:rPr>
      </w:pPr>
      <w:bookmarkStart w:id="92" w:name="_Toc195352400"/>
      <w:r w:rsidRPr="00090432">
        <w:rPr>
          <w:lang w:val="en-GB"/>
        </w:rPr>
        <w:t>References</w:t>
      </w:r>
      <w:bookmarkEnd w:id="92"/>
    </w:p>
    <w:p w:rsidR="00AF61AA" w:rsidRPr="00090432" w:rsidRDefault="002767A8" w:rsidP="00AF61AA">
      <w:pPr>
        <w:pStyle w:val="Literaturverzeichnis"/>
        <w:rPr>
          <w:noProof/>
          <w:lang w:val="en-GB"/>
        </w:rPr>
      </w:pPr>
      <w:r w:rsidRPr="002767A8">
        <w:rPr>
          <w:lang w:val="en-GB"/>
        </w:rPr>
        <w:fldChar w:fldCharType="begin"/>
      </w:r>
      <w:r w:rsidR="000221DA" w:rsidRPr="00090432">
        <w:rPr>
          <w:lang w:val="en-GB"/>
        </w:rPr>
        <w:instrText xml:space="preserve"> BIBLIOGRAPHY  \l 1031 </w:instrText>
      </w:r>
      <w:r w:rsidRPr="002767A8">
        <w:rPr>
          <w:lang w:val="en-GB"/>
        </w:rPr>
        <w:fldChar w:fldCharType="separate"/>
      </w:r>
      <w:r w:rsidR="00AF61AA" w:rsidRPr="00090432">
        <w:rPr>
          <w:b/>
          <w:bCs/>
          <w:noProof/>
          <w:lang w:val="en-GB"/>
        </w:rPr>
        <w:t>[APK07] Adams, et al. 2007.</w:t>
      </w:r>
      <w:r w:rsidR="00AF61AA" w:rsidRPr="00090432">
        <w:rPr>
          <w:noProof/>
          <w:lang w:val="en-GB"/>
        </w:rPr>
        <w:t xml:space="preserve"> Adaptively Sampled Particle Fluids. </w:t>
      </w:r>
      <w:r w:rsidR="00AF61AA" w:rsidRPr="00090432">
        <w:rPr>
          <w:i/>
          <w:iCs/>
          <w:noProof/>
          <w:lang w:val="en-GB"/>
        </w:rPr>
        <w:t xml:space="preserve">Proceedings of the 2007 SIGGRAPH conference. </w:t>
      </w:r>
      <w:r w:rsidR="00AF61AA"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[AIY04] Amada, et al. 2004.</w:t>
      </w:r>
      <w:r w:rsidRPr="00090432">
        <w:rPr>
          <w:noProof/>
          <w:lang w:val="en-GB"/>
        </w:rPr>
        <w:t xml:space="preserve"> Particle-Based Fluid Simulation on GPU. </w:t>
      </w:r>
      <w:r w:rsidRPr="00090432">
        <w:rPr>
          <w:i/>
          <w:iCs/>
          <w:noProof/>
          <w:lang w:val="en-GB"/>
        </w:rPr>
        <w:t xml:space="preserve">ACM Workshop on General-Purpose Computing on Graphics Processors. </w:t>
      </w:r>
      <w:r w:rsidRPr="00090432">
        <w:rPr>
          <w:noProof/>
          <w:lang w:val="en-GB"/>
        </w:rPr>
        <w:t>2004.</w:t>
      </w:r>
    </w:p>
    <w:p w:rsidR="00AF61AA" w:rsidRPr="00090432" w:rsidRDefault="00AF61AA" w:rsidP="00AF61AA">
      <w:pPr>
        <w:pStyle w:val="Literaturverzeichnis"/>
        <w:rPr>
          <w:noProof/>
          <w:lang w:val="en-GB"/>
        </w:rPr>
      </w:pPr>
      <w:r w:rsidRPr="00090432">
        <w:rPr>
          <w:b/>
          <w:bCs/>
          <w:noProof/>
          <w:lang w:val="en-GB"/>
        </w:rPr>
        <w:t>[BT07] Becker and Teschner. 2007.</w:t>
      </w:r>
      <w:r w:rsidRPr="00090432">
        <w:rPr>
          <w:noProof/>
          <w:lang w:val="en-GB"/>
        </w:rPr>
        <w:t xml:space="preserve"> Weakly compressible SPH for free surface flows. </w:t>
      </w:r>
      <w:r w:rsidRPr="00090432">
        <w:rPr>
          <w:i/>
          <w:iCs/>
          <w:noProof/>
          <w:lang w:val="en-GB"/>
        </w:rPr>
        <w:t xml:space="preserve">Proceedings of the ACM SIGGRAPH Symposium on Computer Animation. </w:t>
      </w:r>
      <w:r w:rsidRPr="00090432">
        <w:rPr>
          <w:noProof/>
          <w:lang w:val="en-GB"/>
        </w:rPr>
        <w:t>2007, pp. 63-72.</w:t>
      </w:r>
    </w:p>
    <w:p w:rsidR="00AF61AA" w:rsidRPr="00090432" w:rsidRDefault="00AF61AA" w:rsidP="00AF61AA">
      <w:pPr>
        <w:pStyle w:val="Literaturverzeichnis"/>
        <w:rPr>
          <w:noProof/>
          <w:lang w:val="en-GB"/>
        </w:rPr>
      </w:pPr>
      <w:r w:rsidRPr="004500BC">
        <w:rPr>
          <w:b/>
          <w:bCs/>
          <w:noProof/>
          <w:lang w:val="de-DE"/>
        </w:rPr>
        <w:t xml:space="preserve">[BM07] Bridson and Müller-Fischer. </w:t>
      </w:r>
      <w:r w:rsidRPr="00090432">
        <w:rPr>
          <w:b/>
          <w:bCs/>
          <w:noProof/>
          <w:lang w:val="en-GB"/>
        </w:rPr>
        <w:t>2007.</w:t>
      </w:r>
      <w:r w:rsidRPr="00090432">
        <w:rPr>
          <w:noProof/>
          <w:lang w:val="en-GB"/>
        </w:rPr>
        <w:t xml:space="preserve"> Fluid simulation. </w:t>
      </w:r>
      <w:r w:rsidRPr="00090432">
        <w:rPr>
          <w:i/>
          <w:iCs/>
          <w:noProof/>
          <w:lang w:val="en-GB"/>
        </w:rPr>
        <w:t xml:space="preserve">SIGGRAPH 2007 course notes. </w:t>
      </w:r>
      <w:r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[BE02] Burgess and Elst, van. 2002.</w:t>
      </w:r>
      <w:r w:rsidRPr="00090432">
        <w:rPr>
          <w:noProof/>
          <w:lang w:val="en-GB"/>
        </w:rPr>
        <w:t xml:space="preserve"> MAS209: Fluid Dynamics. </w:t>
      </w:r>
      <w:r w:rsidRPr="00090432">
        <w:rPr>
          <w:i/>
          <w:iCs/>
          <w:noProof/>
          <w:lang w:val="en-GB"/>
        </w:rPr>
        <w:t xml:space="preserve">Course Material. </w:t>
      </w:r>
      <w:r w:rsidRPr="00090432">
        <w:rPr>
          <w:noProof/>
          <w:lang w:val="en-GB"/>
        </w:rPr>
        <w:t>2002.</w:t>
      </w:r>
    </w:p>
    <w:p w:rsidR="00AF61AA" w:rsidRPr="00090432" w:rsidRDefault="00AF61AA" w:rsidP="00AF61AA">
      <w:pPr>
        <w:pStyle w:val="Literaturverzeichnis"/>
        <w:rPr>
          <w:noProof/>
          <w:lang w:val="en-GB"/>
        </w:rPr>
      </w:pPr>
      <w:r w:rsidRPr="00090432">
        <w:rPr>
          <w:b/>
          <w:bCs/>
          <w:noProof/>
          <w:lang w:val="en-GB"/>
        </w:rPr>
        <w:t>[CHJ03] Co, Hamann and Joy. 2003.</w:t>
      </w:r>
      <w:r w:rsidRPr="00090432">
        <w:rPr>
          <w:noProof/>
          <w:lang w:val="en-GB"/>
        </w:rPr>
        <w:t xml:space="preserve"> Iso-splatting: A Point-based Alternative to Isosurface Visualization. </w:t>
      </w:r>
      <w:r w:rsidRPr="00090432">
        <w:rPr>
          <w:i/>
          <w:iCs/>
          <w:noProof/>
          <w:lang w:val="en-GB"/>
        </w:rPr>
        <w:t xml:space="preserve">Computer Graphics and Applications, 2003. Proceedings. </w:t>
      </w:r>
      <w:r w:rsidRPr="00090432">
        <w:rPr>
          <w:noProof/>
          <w:lang w:val="en-GB"/>
        </w:rPr>
        <w:t>2003, pp. 325-334.</w:t>
      </w:r>
    </w:p>
    <w:p w:rsidR="00AF61AA" w:rsidRPr="00090432" w:rsidRDefault="00AF61AA" w:rsidP="00AF61AA">
      <w:pPr>
        <w:pStyle w:val="Literaturverzeichnis"/>
        <w:rPr>
          <w:noProof/>
          <w:lang w:val="en-GB"/>
        </w:rPr>
      </w:pPr>
      <w:r w:rsidRPr="00090432">
        <w:rPr>
          <w:b/>
          <w:bCs/>
          <w:noProof/>
          <w:lang w:val="en-GB"/>
        </w:rPr>
        <w:t>[CEL06] Colin, Egli and Lin. 2006.</w:t>
      </w:r>
      <w:r w:rsidRPr="00090432">
        <w:rPr>
          <w:noProof/>
          <w:lang w:val="en-GB"/>
        </w:rPr>
        <w:t xml:space="preserve"> Computing a null divergence velocity field using smoothed particle hydrodynamics. </w:t>
      </w:r>
      <w:r w:rsidRPr="00090432">
        <w:rPr>
          <w:i/>
          <w:iCs/>
          <w:noProof/>
          <w:lang w:val="en-GB"/>
        </w:rPr>
        <w:t xml:space="preserve">Journal of computational physics. </w:t>
      </w:r>
      <w:r w:rsidRPr="00090432">
        <w:rPr>
          <w:noProof/>
          <w:lang w:val="en-GB"/>
        </w:rPr>
        <w:t>2006, 217, pp. 680-692.</w:t>
      </w:r>
    </w:p>
    <w:p w:rsidR="00AF61AA" w:rsidRPr="00090432" w:rsidRDefault="00AF61AA" w:rsidP="00AF61AA">
      <w:pPr>
        <w:pStyle w:val="Literaturverzeichnis"/>
        <w:rPr>
          <w:noProof/>
          <w:lang w:val="en-GB"/>
        </w:rPr>
      </w:pPr>
      <w:r w:rsidRPr="00090432">
        <w:rPr>
          <w:b/>
          <w:bCs/>
          <w:noProof/>
          <w:lang w:val="en-GB"/>
        </w:rPr>
        <w:t>[GM77] Gingold and Monaghan. 1977.</w:t>
      </w:r>
      <w:r w:rsidRPr="00090432">
        <w:rPr>
          <w:noProof/>
          <w:lang w:val="en-GB"/>
        </w:rPr>
        <w:t xml:space="preserve"> Smoothed particle hydrodynamics: theory and application to non-spherical stars. </w:t>
      </w:r>
      <w:r w:rsidRPr="00090432">
        <w:rPr>
          <w:i/>
          <w:iCs/>
          <w:noProof/>
          <w:lang w:val="en-GB"/>
        </w:rPr>
        <w:t xml:space="preserve">Royal Astronomical Society, Monthly Notices. </w:t>
      </w:r>
      <w:r w:rsidRPr="00090432">
        <w:rPr>
          <w:noProof/>
          <w:lang w:val="en-GB"/>
        </w:rPr>
        <w:t>181, 1977, pp. 375-389.</w:t>
      </w:r>
    </w:p>
    <w:p w:rsidR="00AF61AA" w:rsidRPr="00090432" w:rsidRDefault="00AF61AA" w:rsidP="00AF61AA">
      <w:pPr>
        <w:pStyle w:val="Literaturverzeichnis"/>
        <w:rPr>
          <w:noProof/>
          <w:lang w:val="en-GB"/>
        </w:rPr>
      </w:pPr>
      <w:r w:rsidRPr="00090432">
        <w:rPr>
          <w:b/>
          <w:bCs/>
          <w:noProof/>
          <w:lang w:val="en-GB"/>
        </w:rPr>
        <w:t xml:space="preserve">[GPGPU] </w:t>
      </w:r>
      <w:r w:rsidRPr="00090432">
        <w:rPr>
          <w:noProof/>
          <w:lang w:val="en-GB"/>
        </w:rPr>
        <w:t>GPGPU.org. [Online] http://www.gpgpu.org.</w:t>
      </w:r>
    </w:p>
    <w:p w:rsidR="00AF61AA" w:rsidRPr="004500BC" w:rsidRDefault="00AF61AA" w:rsidP="00AF61AA">
      <w:pPr>
        <w:pStyle w:val="Literaturverzeichnis"/>
        <w:rPr>
          <w:noProof/>
          <w:lang w:val="de-DE"/>
        </w:rPr>
      </w:pPr>
      <w:r w:rsidRPr="004500BC">
        <w:rPr>
          <w:b/>
          <w:bCs/>
          <w:noProof/>
          <w:lang w:val="de-DE"/>
        </w:rPr>
        <w:t>[Hei07] Heinecke. 2007.</w:t>
      </w:r>
      <w:r w:rsidRPr="004500BC">
        <w:rPr>
          <w:noProof/>
          <w:lang w:val="de-DE"/>
        </w:rPr>
        <w:t xml:space="preserve"> Physikalische Rauchsimulation auf Partikelbasis in Echtzeit mit der PhysX-Engine. [ed.] Technische Universität Dresden. [Minor thesis]. 2007.</w:t>
      </w:r>
    </w:p>
    <w:p w:rsidR="00AF61AA" w:rsidRPr="00090432" w:rsidRDefault="00AF61AA" w:rsidP="00AF61AA">
      <w:pPr>
        <w:pStyle w:val="Literaturverzeichnis"/>
        <w:rPr>
          <w:noProof/>
          <w:lang w:val="en-GB"/>
        </w:rPr>
      </w:pPr>
      <w:r w:rsidRPr="004500BC">
        <w:rPr>
          <w:b/>
          <w:bCs/>
          <w:noProof/>
          <w:lang w:val="de-DE"/>
        </w:rPr>
        <w:t xml:space="preserve">[KW06] Kipfer and Westermann. </w:t>
      </w:r>
      <w:r w:rsidRPr="00090432">
        <w:rPr>
          <w:b/>
          <w:bCs/>
          <w:noProof/>
          <w:lang w:val="en-GB"/>
        </w:rPr>
        <w:t>2006.</w:t>
      </w:r>
      <w:r w:rsidRPr="00090432">
        <w:rPr>
          <w:noProof/>
          <w:lang w:val="en-GB"/>
        </w:rPr>
        <w:t xml:space="preserve"> Realistic and interactive simulation of rivers. </w:t>
      </w:r>
      <w:r w:rsidRPr="00090432">
        <w:rPr>
          <w:i/>
          <w:iCs/>
          <w:noProof/>
          <w:lang w:val="en-GB"/>
        </w:rPr>
        <w:t xml:space="preserve">ACM International Conference Proceeding Series. </w:t>
      </w:r>
      <w:r w:rsidRPr="00090432">
        <w:rPr>
          <w:noProof/>
          <w:lang w:val="en-GB"/>
        </w:rPr>
        <w:t>2006, 137.</w:t>
      </w:r>
    </w:p>
    <w:p w:rsidR="00AF61AA" w:rsidRPr="00090432" w:rsidRDefault="00AF61AA" w:rsidP="00AF61AA">
      <w:pPr>
        <w:pStyle w:val="Literaturverzeichnis"/>
        <w:rPr>
          <w:noProof/>
          <w:lang w:val="en-GB"/>
        </w:rPr>
      </w:pPr>
      <w:r w:rsidRPr="00090432">
        <w:rPr>
          <w:b/>
          <w:bCs/>
          <w:noProof/>
          <w:lang w:val="en-GB"/>
        </w:rPr>
        <w:t>[KC05] Kolb and Cuntz. 2005.</w:t>
      </w:r>
      <w:r w:rsidRPr="00090432">
        <w:rPr>
          <w:noProof/>
          <w:lang w:val="en-GB"/>
        </w:rPr>
        <w:t xml:space="preserve"> Dynamic Particle Coupling for GPU-Based Fluid Simulation. </w:t>
      </w:r>
      <w:r w:rsidRPr="00090432">
        <w:rPr>
          <w:i/>
          <w:iCs/>
          <w:noProof/>
          <w:lang w:val="en-GB"/>
        </w:rPr>
        <w:t xml:space="preserve">Proc. 18th Symposium on Simulation Technique. </w:t>
      </w:r>
      <w:r w:rsidRPr="00090432">
        <w:rPr>
          <w:noProof/>
          <w:lang w:val="en-GB"/>
        </w:rPr>
        <w:t>2005, pp. 722-727.</w:t>
      </w:r>
    </w:p>
    <w:p w:rsidR="00AF61AA" w:rsidRPr="00090432" w:rsidRDefault="00AF61AA" w:rsidP="00AF61AA">
      <w:pPr>
        <w:pStyle w:val="Literaturverzeichnis"/>
        <w:rPr>
          <w:noProof/>
          <w:lang w:val="en-GB"/>
        </w:rPr>
      </w:pPr>
      <w:r w:rsidRPr="00090432">
        <w:rPr>
          <w:b/>
          <w:bCs/>
          <w:noProof/>
          <w:lang w:val="en-GB"/>
        </w:rPr>
        <w:t>[KW03] Krüger and Westermann. 2003.</w:t>
      </w:r>
      <w:r w:rsidRPr="00090432">
        <w:rPr>
          <w:noProof/>
          <w:lang w:val="en-GB"/>
        </w:rPr>
        <w:t xml:space="preserve"> Acceleration Techniques for GPU-based Volume Rendering. </w:t>
      </w:r>
      <w:r w:rsidRPr="00090432">
        <w:rPr>
          <w:i/>
          <w:iCs/>
          <w:noProof/>
          <w:lang w:val="en-GB"/>
        </w:rPr>
        <w:t xml:space="preserve">Proceedings of the 14th IEEE Visualization. </w:t>
      </w:r>
      <w:r w:rsidRPr="00090432">
        <w:rPr>
          <w:noProof/>
          <w:lang w:val="en-GB"/>
        </w:rPr>
        <w:t>2003, p. 38.</w:t>
      </w:r>
    </w:p>
    <w:p w:rsidR="00AF61AA" w:rsidRPr="00090432" w:rsidRDefault="00AF61AA" w:rsidP="00AF61AA">
      <w:pPr>
        <w:pStyle w:val="Literaturverzeichnis"/>
        <w:rPr>
          <w:noProof/>
          <w:lang w:val="en-GB"/>
        </w:rPr>
      </w:pPr>
      <w:r w:rsidRPr="00090432">
        <w:rPr>
          <w:b/>
          <w:bCs/>
          <w:noProof/>
          <w:lang w:val="en-GB"/>
        </w:rPr>
        <w:t>[LC87] Lorensen and Cline. 1987.</w:t>
      </w:r>
      <w:r w:rsidRPr="00090432">
        <w:rPr>
          <w:noProof/>
          <w:lang w:val="en-GB"/>
        </w:rPr>
        <w:t xml:space="preserve"> Marching cubes: A high resolution 3D surface construction algorithm. </w:t>
      </w:r>
      <w:r w:rsidRPr="00090432">
        <w:rPr>
          <w:i/>
          <w:iCs/>
          <w:noProof/>
          <w:lang w:val="en-GB"/>
        </w:rPr>
        <w:t xml:space="preserve">Proceedings of the 14th annual conference on Computer graphics and interactive techniques. </w:t>
      </w:r>
      <w:r w:rsidRPr="00090432">
        <w:rPr>
          <w:noProof/>
          <w:lang w:val="en-GB"/>
        </w:rPr>
        <w:t>1987, pp. 163-169.</w:t>
      </w:r>
    </w:p>
    <w:p w:rsidR="00AF61AA" w:rsidRPr="00090432" w:rsidRDefault="00AF61AA" w:rsidP="00AF61AA">
      <w:pPr>
        <w:pStyle w:val="Literaturverzeichnis"/>
        <w:rPr>
          <w:noProof/>
          <w:lang w:val="en-GB"/>
        </w:rPr>
      </w:pPr>
      <w:r w:rsidRPr="00090432">
        <w:rPr>
          <w:b/>
          <w:bCs/>
          <w:noProof/>
          <w:lang w:val="en-GB"/>
        </w:rPr>
        <w:t>[Luc77] Lucy. 1977.</w:t>
      </w:r>
      <w:r w:rsidRPr="00090432">
        <w:rPr>
          <w:noProof/>
          <w:lang w:val="en-GB"/>
        </w:rPr>
        <w:t xml:space="preserve"> A numerical approach to the testing of the fission hypothesis. </w:t>
      </w:r>
      <w:r w:rsidRPr="00090432">
        <w:rPr>
          <w:i/>
          <w:iCs/>
          <w:noProof/>
          <w:lang w:val="en-GB"/>
        </w:rPr>
        <w:t xml:space="preserve">Astronomical Journal. </w:t>
      </w:r>
      <w:r w:rsidRPr="00090432">
        <w:rPr>
          <w:noProof/>
          <w:lang w:val="en-GB"/>
        </w:rPr>
        <w:t>82, 1977, pp. 1013-1024.</w:t>
      </w:r>
    </w:p>
    <w:p w:rsidR="00AF61AA" w:rsidRPr="00090432" w:rsidRDefault="00AF61AA" w:rsidP="00AF61AA">
      <w:pPr>
        <w:pStyle w:val="Literaturverzeichnis"/>
        <w:rPr>
          <w:noProof/>
          <w:lang w:val="en-GB"/>
        </w:rPr>
      </w:pPr>
      <w:r w:rsidRPr="00090432">
        <w:rPr>
          <w:b/>
          <w:bCs/>
          <w:noProof/>
          <w:lang w:val="en-GB"/>
        </w:rPr>
        <w:lastRenderedPageBreak/>
        <w:t>[Mon05] Monaghan. 2005.</w:t>
      </w:r>
      <w:r w:rsidRPr="00090432">
        <w:rPr>
          <w:noProof/>
          <w:lang w:val="en-GB"/>
        </w:rPr>
        <w:t xml:space="preserve"> Smoothed particle hydrodynamics. </w:t>
      </w:r>
      <w:r w:rsidRPr="00090432">
        <w:rPr>
          <w:i/>
          <w:iCs/>
          <w:noProof/>
          <w:lang w:val="en-GB"/>
        </w:rPr>
        <w:t xml:space="preserve">Reports on Progress in Physics. </w:t>
      </w:r>
      <w:r w:rsidRPr="00090432">
        <w:rPr>
          <w:noProof/>
          <w:lang w:val="en-GB"/>
        </w:rPr>
        <w:t>2005, 8.</w:t>
      </w:r>
    </w:p>
    <w:p w:rsidR="00AF61AA" w:rsidRPr="00090432" w:rsidRDefault="00AF61AA" w:rsidP="00AF61AA">
      <w:pPr>
        <w:pStyle w:val="Literaturverzeichnis"/>
        <w:rPr>
          <w:noProof/>
          <w:lang w:val="en-GB"/>
        </w:rPr>
      </w:pPr>
      <w:r w:rsidRPr="00090432">
        <w:rPr>
          <w:b/>
          <w:bCs/>
          <w:noProof/>
          <w:lang w:val="en-GB"/>
        </w:rPr>
        <w:t>[Mon92] —. 1992.</w:t>
      </w:r>
      <w:r w:rsidRPr="00090432">
        <w:rPr>
          <w:noProof/>
          <w:lang w:val="en-GB"/>
        </w:rPr>
        <w:t xml:space="preserve"> Smoothed particle hydrodynamics. </w:t>
      </w:r>
      <w:r w:rsidRPr="00090432">
        <w:rPr>
          <w:i/>
          <w:iCs/>
          <w:noProof/>
          <w:lang w:val="en-GB"/>
        </w:rPr>
        <w:t xml:space="preserve">Annual review of astronomy and astrophysics. </w:t>
      </w:r>
      <w:r w:rsidRPr="00090432">
        <w:rPr>
          <w:noProof/>
          <w:lang w:val="en-GB"/>
        </w:rPr>
        <w:t>1992, 30, pp. 543-574.</w:t>
      </w:r>
    </w:p>
    <w:p w:rsidR="00AF61AA" w:rsidRPr="00090432" w:rsidRDefault="00AF61AA" w:rsidP="00AF61AA">
      <w:pPr>
        <w:pStyle w:val="Literaturverzeichnis"/>
        <w:rPr>
          <w:noProof/>
          <w:lang w:val="en-GB"/>
        </w:rPr>
      </w:pPr>
      <w:r w:rsidRPr="00090432">
        <w:rPr>
          <w:b/>
          <w:bCs/>
          <w:noProof/>
          <w:lang w:val="en-GB"/>
        </w:rPr>
        <w:t>[MCG03] Müller, Charypar and Gross. 2003.</w:t>
      </w:r>
      <w:r w:rsidRPr="00090432">
        <w:rPr>
          <w:noProof/>
          <w:lang w:val="en-GB"/>
        </w:rPr>
        <w:t xml:space="preserve"> Particle-Based Fluid Simulation for Interactive Applications. </w:t>
      </w:r>
      <w:r w:rsidRPr="00090432">
        <w:rPr>
          <w:i/>
          <w:iCs/>
          <w:noProof/>
          <w:lang w:val="en-GB"/>
        </w:rPr>
        <w:t xml:space="preserve">Proceedings of 2003 ACM SIGGRAPH Symposium on Computer Animation. </w:t>
      </w:r>
      <w:r w:rsidRPr="00090432">
        <w:rPr>
          <w:noProof/>
          <w:lang w:val="en-GB"/>
        </w:rPr>
        <w:t>2003, pp. 154-159.</w:t>
      </w:r>
    </w:p>
    <w:p w:rsidR="00AF61AA" w:rsidRPr="00090432" w:rsidRDefault="00AF61AA" w:rsidP="00AF61AA">
      <w:pPr>
        <w:pStyle w:val="Literaturverzeichnis"/>
        <w:rPr>
          <w:noProof/>
          <w:lang w:val="en-GB"/>
        </w:rPr>
      </w:pPr>
      <w:r w:rsidRPr="00090432">
        <w:rPr>
          <w:b/>
          <w:bCs/>
          <w:noProof/>
          <w:lang w:val="en-GB"/>
        </w:rPr>
        <w:t>[MST04] Müller, et al. 2004.</w:t>
      </w:r>
      <w:r w:rsidRPr="00090432">
        <w:rPr>
          <w:noProof/>
          <w:lang w:val="en-GB"/>
        </w:rPr>
        <w:t xml:space="preserve"> Interaction of Fluids with Deformable Solids. </w:t>
      </w:r>
      <w:r w:rsidRPr="00090432">
        <w:rPr>
          <w:i/>
          <w:iCs/>
          <w:noProof/>
          <w:lang w:val="en-GB"/>
        </w:rPr>
        <w:t xml:space="preserve">Computer Animation and Virtual Worlds. </w:t>
      </w:r>
      <w:r w:rsidRPr="00090432">
        <w:rPr>
          <w:noProof/>
          <w:lang w:val="en-GB"/>
        </w:rPr>
        <w:t>2004, 15, pp. 159 - 171.</w:t>
      </w:r>
    </w:p>
    <w:p w:rsidR="00AF61AA" w:rsidRPr="00090432" w:rsidRDefault="00AF61AA" w:rsidP="00AF61AA">
      <w:pPr>
        <w:pStyle w:val="Literaturverzeichnis"/>
        <w:rPr>
          <w:noProof/>
          <w:lang w:val="en-GB"/>
        </w:rPr>
      </w:pPr>
      <w:r w:rsidRPr="00090432">
        <w:rPr>
          <w:b/>
          <w:bCs/>
          <w:noProof/>
          <w:lang w:val="en-GB"/>
        </w:rPr>
        <w:t>[NVF02] NVIDIA Corporation. 2002.</w:t>
      </w:r>
      <w:r w:rsidRPr="00090432">
        <w:rPr>
          <w:noProof/>
          <w:lang w:val="en-GB"/>
        </w:rPr>
        <w:t xml:space="preserve"> Fresnel Reflection Technical Report. [Online] 2002. http://developer.nvidia.com/object/fresnel_wp.html.</w:t>
      </w:r>
    </w:p>
    <w:p w:rsidR="00AF61AA" w:rsidRPr="00090432" w:rsidRDefault="00AF61AA" w:rsidP="00AF61AA">
      <w:pPr>
        <w:pStyle w:val="Literaturverzeichnis"/>
        <w:rPr>
          <w:noProof/>
          <w:lang w:val="en-GB"/>
        </w:rPr>
      </w:pPr>
      <w:r w:rsidRPr="00090432">
        <w:rPr>
          <w:b/>
          <w:bCs/>
          <w:noProof/>
          <w:lang w:val="en-GB"/>
        </w:rPr>
        <w:t>[Pap99] Papanastasiou, Georgiou and Alexandrou. 1999.</w:t>
      </w:r>
      <w:r w:rsidRPr="00090432">
        <w:rPr>
          <w:noProof/>
          <w:lang w:val="en-GB"/>
        </w:rPr>
        <w:t xml:space="preserve"> </w:t>
      </w:r>
      <w:r w:rsidRPr="00090432">
        <w:rPr>
          <w:i/>
          <w:iCs/>
          <w:noProof/>
          <w:lang w:val="en-GB"/>
        </w:rPr>
        <w:t xml:space="preserve">Viscous Fluid Flow. </w:t>
      </w:r>
      <w:r w:rsidRPr="00090432">
        <w:rPr>
          <w:noProof/>
          <w:lang w:val="en-GB"/>
        </w:rPr>
        <w:t>s.l. : CRC Press, 1999. ISBN13: 9780849316067.</w:t>
      </w:r>
    </w:p>
    <w:p w:rsidR="00AF61AA" w:rsidRPr="00090432" w:rsidRDefault="00AF61AA" w:rsidP="00AF61AA">
      <w:pPr>
        <w:pStyle w:val="Literaturverzeichnis"/>
        <w:rPr>
          <w:noProof/>
          <w:lang w:val="en-GB"/>
        </w:rPr>
      </w:pPr>
      <w:r w:rsidRPr="00090432">
        <w:rPr>
          <w:b/>
          <w:bCs/>
          <w:noProof/>
          <w:lang w:val="en-GB"/>
        </w:rPr>
        <w:t>[THM03] Teschner, et al. 2003.</w:t>
      </w:r>
      <w:r w:rsidRPr="00090432">
        <w:rPr>
          <w:noProof/>
          <w:lang w:val="en-GB"/>
        </w:rPr>
        <w:t xml:space="preserve"> Optimized Spatial Hashing for Collision Detection of Deformable Objects. </w:t>
      </w:r>
      <w:r w:rsidRPr="00090432">
        <w:rPr>
          <w:i/>
          <w:iCs/>
          <w:noProof/>
          <w:lang w:val="en-GB"/>
        </w:rPr>
        <w:t xml:space="preserve">Proceedings of VMV'03. </w:t>
      </w:r>
      <w:r w:rsidRPr="00090432">
        <w:rPr>
          <w:noProof/>
          <w:lang w:val="en-GB"/>
        </w:rPr>
        <w:t>2003, pp. 47-54.</w:t>
      </w:r>
    </w:p>
    <w:p w:rsidR="00AF61AA" w:rsidRPr="00090432" w:rsidRDefault="00AF61AA" w:rsidP="00AF61AA">
      <w:pPr>
        <w:pStyle w:val="Literaturverzeichnis"/>
        <w:rPr>
          <w:noProof/>
          <w:lang w:val="en-GB"/>
        </w:rPr>
      </w:pPr>
      <w:r w:rsidRPr="00090432">
        <w:rPr>
          <w:b/>
          <w:bCs/>
          <w:noProof/>
          <w:lang w:val="en-GB"/>
        </w:rPr>
        <w:t>[Ura06] Uralsky. 2006.</w:t>
      </w:r>
      <w:r w:rsidRPr="00090432">
        <w:rPr>
          <w:noProof/>
          <w:lang w:val="en-GB"/>
        </w:rPr>
        <w:t xml:space="preserve"> Practical Metaballs and Implicit Surfaces. </w:t>
      </w:r>
      <w:r w:rsidRPr="00090432">
        <w:rPr>
          <w:i/>
          <w:iCs/>
          <w:noProof/>
          <w:lang w:val="en-GB"/>
        </w:rPr>
        <w:t xml:space="preserve">Game Developers Conference 2006 Presentation. </w:t>
      </w:r>
      <w:r w:rsidRPr="00090432">
        <w:rPr>
          <w:noProof/>
          <w:lang w:val="en-GB"/>
        </w:rPr>
        <w:t>2006. http://developer.nvidia.com/object/dx10-practical-metaballs.html.</w:t>
      </w:r>
    </w:p>
    <w:p w:rsidR="00AF61AA" w:rsidRPr="00090432" w:rsidRDefault="00AF61AA" w:rsidP="00AF61AA">
      <w:pPr>
        <w:pStyle w:val="Literaturverzeichnis"/>
        <w:rPr>
          <w:noProof/>
          <w:lang w:val="en-GB"/>
        </w:rPr>
      </w:pPr>
      <w:r w:rsidRPr="00090432">
        <w:rPr>
          <w:b/>
          <w:bCs/>
          <w:noProof/>
          <w:lang w:val="en-GB"/>
        </w:rPr>
        <w:t xml:space="preserve">[WND] </w:t>
      </w:r>
      <w:r w:rsidRPr="00090432">
        <w:rPr>
          <w:noProof/>
          <w:lang w:val="en-GB"/>
        </w:rPr>
        <w:t xml:space="preserve">wikipedia.org. </w:t>
      </w:r>
      <w:r w:rsidRPr="00090432">
        <w:rPr>
          <w:i/>
          <w:iCs/>
          <w:noProof/>
          <w:lang w:val="en-GB"/>
        </w:rPr>
        <w:t xml:space="preserve">Navier-Stokes equations/Derivation. </w:t>
      </w:r>
      <w:r w:rsidRPr="00090432">
        <w:rPr>
          <w:noProof/>
          <w:lang w:val="en-GB"/>
        </w:rPr>
        <w:t>[Online] [Cited: 03 10, 2008.] http://en.wikipedia.org/w/index.php?title=Navier-Stokes_equations/Derivation&amp;oldid=177609104.</w:t>
      </w:r>
    </w:p>
    <w:p w:rsidR="000221DA" w:rsidRPr="00090432" w:rsidRDefault="002767A8" w:rsidP="00AF61AA">
      <w:pPr>
        <w:pStyle w:val="berschrift2"/>
        <w:numPr>
          <w:ilvl w:val="0"/>
          <w:numId w:val="0"/>
        </w:numPr>
        <w:jc w:val="left"/>
        <w:rPr>
          <w:lang w:val="en-GB"/>
        </w:rPr>
      </w:pPr>
      <w:r w:rsidRPr="00090432">
        <w:rPr>
          <w:lang w:val="en-GB"/>
        </w:rPr>
        <w:fldChar w:fldCharType="end"/>
      </w:r>
      <w:bookmarkStart w:id="93" w:name="_Toc195352401"/>
      <w:r w:rsidR="00E67032" w:rsidRPr="00090432">
        <w:rPr>
          <w:lang w:val="en-GB"/>
        </w:rPr>
        <w:t>Glossary</w:t>
      </w:r>
      <w:bookmarkEnd w:id="93"/>
    </w:p>
    <w:p w:rsidR="00AF61AA" w:rsidRPr="00090432" w:rsidRDefault="002767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space="708"/>
          <w:docGrid w:linePitch="360"/>
        </w:sectPr>
      </w:pPr>
      <w:r w:rsidRPr="002767A8">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2767A8">
        <w:rPr>
          <w:rFonts w:asciiTheme="minorHAnsi" w:eastAsiaTheme="minorEastAsia" w:hAnsiTheme="minorHAnsi" w:cstheme="minorBidi"/>
          <w:b w:val="0"/>
          <w:bCs w:val="0"/>
          <w:sz w:val="22"/>
          <w:szCs w:val="22"/>
          <w:lang w:val="en-GB"/>
        </w:rPr>
        <w:fldChar w:fldCharType="separate"/>
      </w:r>
    </w:p>
    <w:p w:rsidR="00AF61AA" w:rsidRPr="00090432" w:rsidRDefault="00AF61AA">
      <w:pPr>
        <w:pStyle w:val="Index1"/>
        <w:tabs>
          <w:tab w:val="right" w:leader="dot" w:pos="4166"/>
        </w:tabs>
        <w:rPr>
          <w:noProof/>
          <w:lang w:val="en-GB"/>
        </w:rPr>
      </w:pPr>
      <w:r w:rsidRPr="00090432">
        <w:rPr>
          <w:noProof/>
          <w:lang w:val="en-GB"/>
        </w:rPr>
        <w:lastRenderedPageBreak/>
        <w:t>Eulerian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Lagrangian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Navier-Stokes equations</w:t>
      </w:r>
      <w:r w:rsidRPr="00090432">
        <w:rPr>
          <w:noProof/>
          <w:lang w:val="en-GB"/>
        </w:rPr>
        <w:tab/>
        <w:t>3</w:t>
      </w:r>
    </w:p>
    <w:p w:rsidR="00AF61AA" w:rsidRPr="00090432" w:rsidRDefault="00AF61AA">
      <w:pPr>
        <w:pStyle w:val="Index1"/>
        <w:tabs>
          <w:tab w:val="right" w:leader="dot" w:pos="4166"/>
        </w:tabs>
        <w:rPr>
          <w:noProof/>
          <w:lang w:val="en-GB"/>
        </w:rPr>
      </w:pPr>
      <w:r w:rsidRPr="00090432">
        <w:rPr>
          <w:noProof/>
          <w:lang w:val="en-GB"/>
        </w:rPr>
        <w:lastRenderedPageBreak/>
        <w:t>smoothed particle hydrodynamics</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Smoothed particle hydrodynamics</w:t>
      </w:r>
      <w:r w:rsidRPr="00090432">
        <w:rPr>
          <w:noProof/>
          <w:lang w:val="en-GB"/>
        </w:rPr>
        <w:tab/>
        <w:t>12</w:t>
      </w:r>
    </w:p>
    <w:p w:rsidR="00AF61AA" w:rsidRPr="00090432" w:rsidRDefault="00AF61A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num="2" w:space="720"/>
          <w:docGrid w:linePitch="360"/>
        </w:sectPr>
      </w:pPr>
    </w:p>
    <w:p w:rsidR="00E67032" w:rsidRPr="00090432" w:rsidRDefault="002767A8" w:rsidP="00611125">
      <w:pPr>
        <w:pStyle w:val="berschrift2"/>
        <w:numPr>
          <w:ilvl w:val="0"/>
          <w:numId w:val="0"/>
        </w:numPr>
        <w:jc w:val="left"/>
        <w:rPr>
          <w:lang w:val="en-GB"/>
        </w:rPr>
      </w:pPr>
      <w:r w:rsidRPr="00090432">
        <w:rPr>
          <w:lang w:val="en-GB"/>
        </w:rPr>
        <w:lastRenderedPageBreak/>
        <w:fldChar w:fldCharType="end"/>
      </w:r>
      <w:bookmarkStart w:id="94" w:name="_Ref193286173"/>
      <w:bookmarkStart w:id="95" w:name="_Toc195352402"/>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94"/>
      <w:bookmarkEnd w:id="95"/>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lastRenderedPageBreak/>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2767A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2767A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AF61A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8A7" w:rsidRDefault="00D718A7" w:rsidP="00D45836">
      <w:pPr>
        <w:spacing w:after="0" w:line="240" w:lineRule="auto"/>
      </w:pPr>
      <w:r>
        <w:separator/>
      </w:r>
    </w:p>
  </w:endnote>
  <w:endnote w:type="continuationSeparator" w:id="1">
    <w:p w:rsidR="00D718A7" w:rsidRDefault="00D718A7"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8A7" w:rsidRDefault="00D718A7" w:rsidP="00D45836">
      <w:pPr>
        <w:spacing w:after="0" w:line="240" w:lineRule="auto"/>
      </w:pPr>
      <w:r>
        <w:separator/>
      </w:r>
    </w:p>
  </w:footnote>
  <w:footnote w:type="continuationSeparator" w:id="1">
    <w:p w:rsidR="00D718A7" w:rsidRDefault="00D718A7"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6"/>
  </w:num>
  <w:num w:numId="4">
    <w:abstractNumId w:val="13"/>
  </w:num>
  <w:num w:numId="5">
    <w:abstractNumId w:val="2"/>
  </w:num>
  <w:num w:numId="6">
    <w:abstractNumId w:val="9"/>
  </w:num>
  <w:num w:numId="7">
    <w:abstractNumId w:val="12"/>
  </w:num>
  <w:num w:numId="8">
    <w:abstractNumId w:val="15"/>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F42"/>
    <w:rsid w:val="000974B2"/>
    <w:rsid w:val="00097D10"/>
    <w:rsid w:val="000A2E86"/>
    <w:rsid w:val="000A35A2"/>
    <w:rsid w:val="000A5703"/>
    <w:rsid w:val="000A65E0"/>
    <w:rsid w:val="000B018E"/>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340"/>
    <w:rsid w:val="000E65DC"/>
    <w:rsid w:val="000E7DB0"/>
    <w:rsid w:val="000F085A"/>
    <w:rsid w:val="000F0D9F"/>
    <w:rsid w:val="000F398D"/>
    <w:rsid w:val="000F4B77"/>
    <w:rsid w:val="000F701C"/>
    <w:rsid w:val="001002BD"/>
    <w:rsid w:val="00101C92"/>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1039"/>
    <w:rsid w:val="00151E1E"/>
    <w:rsid w:val="00153851"/>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61F9"/>
    <w:rsid w:val="002679C3"/>
    <w:rsid w:val="0027069C"/>
    <w:rsid w:val="0027265C"/>
    <w:rsid w:val="00273687"/>
    <w:rsid w:val="002767A8"/>
    <w:rsid w:val="00276F95"/>
    <w:rsid w:val="0027791E"/>
    <w:rsid w:val="00281E22"/>
    <w:rsid w:val="002825BB"/>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D77"/>
    <w:rsid w:val="002B1343"/>
    <w:rsid w:val="002B2C4C"/>
    <w:rsid w:val="002B5A08"/>
    <w:rsid w:val="002B7422"/>
    <w:rsid w:val="002C1305"/>
    <w:rsid w:val="002C1673"/>
    <w:rsid w:val="002C3121"/>
    <w:rsid w:val="002C6758"/>
    <w:rsid w:val="002D0AFA"/>
    <w:rsid w:val="002D0E1B"/>
    <w:rsid w:val="002D2BCE"/>
    <w:rsid w:val="002D3143"/>
    <w:rsid w:val="002D7554"/>
    <w:rsid w:val="002E75BF"/>
    <w:rsid w:val="002F213B"/>
    <w:rsid w:val="002F2EB3"/>
    <w:rsid w:val="002F30E9"/>
    <w:rsid w:val="003005D3"/>
    <w:rsid w:val="0030082F"/>
    <w:rsid w:val="00300BA5"/>
    <w:rsid w:val="00301663"/>
    <w:rsid w:val="003017EE"/>
    <w:rsid w:val="003021B8"/>
    <w:rsid w:val="00302ED2"/>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70D1B"/>
    <w:rsid w:val="00371450"/>
    <w:rsid w:val="003736CA"/>
    <w:rsid w:val="00373DE4"/>
    <w:rsid w:val="00374D09"/>
    <w:rsid w:val="00381602"/>
    <w:rsid w:val="0038341E"/>
    <w:rsid w:val="00393945"/>
    <w:rsid w:val="0039641D"/>
    <w:rsid w:val="003A231A"/>
    <w:rsid w:val="003A599F"/>
    <w:rsid w:val="003A7059"/>
    <w:rsid w:val="003B063A"/>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2278"/>
    <w:rsid w:val="004345EF"/>
    <w:rsid w:val="004359F7"/>
    <w:rsid w:val="00435DA1"/>
    <w:rsid w:val="00437418"/>
    <w:rsid w:val="0043767D"/>
    <w:rsid w:val="004423FC"/>
    <w:rsid w:val="00442CCC"/>
    <w:rsid w:val="00443A97"/>
    <w:rsid w:val="004442E7"/>
    <w:rsid w:val="004449D2"/>
    <w:rsid w:val="0044649E"/>
    <w:rsid w:val="004500BC"/>
    <w:rsid w:val="00452825"/>
    <w:rsid w:val="00453861"/>
    <w:rsid w:val="00461FED"/>
    <w:rsid w:val="00462299"/>
    <w:rsid w:val="004624D5"/>
    <w:rsid w:val="00462D2B"/>
    <w:rsid w:val="00462FAE"/>
    <w:rsid w:val="004630D7"/>
    <w:rsid w:val="00464ED0"/>
    <w:rsid w:val="0046553C"/>
    <w:rsid w:val="00465BFC"/>
    <w:rsid w:val="00470107"/>
    <w:rsid w:val="00473207"/>
    <w:rsid w:val="00473478"/>
    <w:rsid w:val="00474594"/>
    <w:rsid w:val="00475D82"/>
    <w:rsid w:val="0047775B"/>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428E9"/>
    <w:rsid w:val="005434F8"/>
    <w:rsid w:val="00544201"/>
    <w:rsid w:val="005443EA"/>
    <w:rsid w:val="005468CB"/>
    <w:rsid w:val="0055144A"/>
    <w:rsid w:val="00551683"/>
    <w:rsid w:val="00551A93"/>
    <w:rsid w:val="00554867"/>
    <w:rsid w:val="00565C48"/>
    <w:rsid w:val="00565C51"/>
    <w:rsid w:val="00566D72"/>
    <w:rsid w:val="00572A3C"/>
    <w:rsid w:val="0057421F"/>
    <w:rsid w:val="0057513F"/>
    <w:rsid w:val="00575EC6"/>
    <w:rsid w:val="00577003"/>
    <w:rsid w:val="00581D98"/>
    <w:rsid w:val="0058207A"/>
    <w:rsid w:val="005842B8"/>
    <w:rsid w:val="0059134E"/>
    <w:rsid w:val="00592612"/>
    <w:rsid w:val="00592F3A"/>
    <w:rsid w:val="00593450"/>
    <w:rsid w:val="00593827"/>
    <w:rsid w:val="00593A1B"/>
    <w:rsid w:val="005940CF"/>
    <w:rsid w:val="00594BA8"/>
    <w:rsid w:val="00594CD2"/>
    <w:rsid w:val="00596059"/>
    <w:rsid w:val="0059703E"/>
    <w:rsid w:val="005A54A3"/>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6044C7"/>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1228"/>
    <w:rsid w:val="00675252"/>
    <w:rsid w:val="00675FBE"/>
    <w:rsid w:val="00676BCE"/>
    <w:rsid w:val="00681E43"/>
    <w:rsid w:val="006823EC"/>
    <w:rsid w:val="0068247C"/>
    <w:rsid w:val="00684049"/>
    <w:rsid w:val="006861F8"/>
    <w:rsid w:val="0069009A"/>
    <w:rsid w:val="006905C2"/>
    <w:rsid w:val="00691CA4"/>
    <w:rsid w:val="006953E9"/>
    <w:rsid w:val="0069604B"/>
    <w:rsid w:val="0069619D"/>
    <w:rsid w:val="006A09F6"/>
    <w:rsid w:val="006A0D51"/>
    <w:rsid w:val="006A0D8A"/>
    <w:rsid w:val="006B3BA6"/>
    <w:rsid w:val="006B647B"/>
    <w:rsid w:val="006B6542"/>
    <w:rsid w:val="006B705E"/>
    <w:rsid w:val="006B75A5"/>
    <w:rsid w:val="006B7F87"/>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B01"/>
    <w:rsid w:val="00706B6D"/>
    <w:rsid w:val="00707983"/>
    <w:rsid w:val="007142B2"/>
    <w:rsid w:val="007206C2"/>
    <w:rsid w:val="007214D0"/>
    <w:rsid w:val="00721C95"/>
    <w:rsid w:val="0072274D"/>
    <w:rsid w:val="007242F9"/>
    <w:rsid w:val="00725C51"/>
    <w:rsid w:val="00726F5B"/>
    <w:rsid w:val="00727CFA"/>
    <w:rsid w:val="00731C6D"/>
    <w:rsid w:val="00731F5C"/>
    <w:rsid w:val="00732902"/>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B1A"/>
    <w:rsid w:val="007802C6"/>
    <w:rsid w:val="00780A79"/>
    <w:rsid w:val="00780D5B"/>
    <w:rsid w:val="007813DC"/>
    <w:rsid w:val="0078184B"/>
    <w:rsid w:val="007910C7"/>
    <w:rsid w:val="00796425"/>
    <w:rsid w:val="007A05AD"/>
    <w:rsid w:val="007A0CA9"/>
    <w:rsid w:val="007A180F"/>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719"/>
    <w:rsid w:val="00817847"/>
    <w:rsid w:val="0082431B"/>
    <w:rsid w:val="008257E6"/>
    <w:rsid w:val="00826945"/>
    <w:rsid w:val="00827D46"/>
    <w:rsid w:val="0083071B"/>
    <w:rsid w:val="00830B1E"/>
    <w:rsid w:val="00831533"/>
    <w:rsid w:val="00831BAB"/>
    <w:rsid w:val="00834348"/>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E4E"/>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34D1"/>
    <w:rsid w:val="00AD472B"/>
    <w:rsid w:val="00AD645C"/>
    <w:rsid w:val="00AD7126"/>
    <w:rsid w:val="00AE05E3"/>
    <w:rsid w:val="00AE21B5"/>
    <w:rsid w:val="00AE7889"/>
    <w:rsid w:val="00AF0EB0"/>
    <w:rsid w:val="00AF1759"/>
    <w:rsid w:val="00AF1F7E"/>
    <w:rsid w:val="00AF2E20"/>
    <w:rsid w:val="00AF61AA"/>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25929"/>
    <w:rsid w:val="00B30031"/>
    <w:rsid w:val="00B315FD"/>
    <w:rsid w:val="00B317A3"/>
    <w:rsid w:val="00B35107"/>
    <w:rsid w:val="00B3512E"/>
    <w:rsid w:val="00B37824"/>
    <w:rsid w:val="00B41779"/>
    <w:rsid w:val="00B42A95"/>
    <w:rsid w:val="00B436B6"/>
    <w:rsid w:val="00B449BD"/>
    <w:rsid w:val="00B44E3A"/>
    <w:rsid w:val="00B47410"/>
    <w:rsid w:val="00B5050E"/>
    <w:rsid w:val="00B51094"/>
    <w:rsid w:val="00B51A1C"/>
    <w:rsid w:val="00B52E3F"/>
    <w:rsid w:val="00B53C91"/>
    <w:rsid w:val="00B543DE"/>
    <w:rsid w:val="00B569DA"/>
    <w:rsid w:val="00B572B8"/>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5D93"/>
    <w:rsid w:val="00C012B0"/>
    <w:rsid w:val="00C0266B"/>
    <w:rsid w:val="00C02C5D"/>
    <w:rsid w:val="00C059BE"/>
    <w:rsid w:val="00C061D7"/>
    <w:rsid w:val="00C10FB8"/>
    <w:rsid w:val="00C12380"/>
    <w:rsid w:val="00C13AA2"/>
    <w:rsid w:val="00C15554"/>
    <w:rsid w:val="00C176F1"/>
    <w:rsid w:val="00C26C18"/>
    <w:rsid w:val="00C31291"/>
    <w:rsid w:val="00C326CD"/>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C04"/>
    <w:rsid w:val="00C57DFA"/>
    <w:rsid w:val="00C6048D"/>
    <w:rsid w:val="00C62108"/>
    <w:rsid w:val="00C635C1"/>
    <w:rsid w:val="00C653BC"/>
    <w:rsid w:val="00C667BA"/>
    <w:rsid w:val="00C76DE7"/>
    <w:rsid w:val="00C76F2A"/>
    <w:rsid w:val="00C77CF9"/>
    <w:rsid w:val="00C77F02"/>
    <w:rsid w:val="00C8153E"/>
    <w:rsid w:val="00C834BA"/>
    <w:rsid w:val="00C83A08"/>
    <w:rsid w:val="00C84DC5"/>
    <w:rsid w:val="00C87E6D"/>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C01AE"/>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6E52"/>
    <w:rsid w:val="00D211ED"/>
    <w:rsid w:val="00D21D66"/>
    <w:rsid w:val="00D23784"/>
    <w:rsid w:val="00D2644B"/>
    <w:rsid w:val="00D26FA9"/>
    <w:rsid w:val="00D2760B"/>
    <w:rsid w:val="00D30EA8"/>
    <w:rsid w:val="00D31E25"/>
    <w:rsid w:val="00D32534"/>
    <w:rsid w:val="00D3332D"/>
    <w:rsid w:val="00D33981"/>
    <w:rsid w:val="00D33D7C"/>
    <w:rsid w:val="00D34553"/>
    <w:rsid w:val="00D35BC9"/>
    <w:rsid w:val="00D3619E"/>
    <w:rsid w:val="00D37CEB"/>
    <w:rsid w:val="00D40757"/>
    <w:rsid w:val="00D43CC9"/>
    <w:rsid w:val="00D44876"/>
    <w:rsid w:val="00D44AFB"/>
    <w:rsid w:val="00D45836"/>
    <w:rsid w:val="00D520C9"/>
    <w:rsid w:val="00D539BF"/>
    <w:rsid w:val="00D53F72"/>
    <w:rsid w:val="00D60C9F"/>
    <w:rsid w:val="00D61DB0"/>
    <w:rsid w:val="00D63EA8"/>
    <w:rsid w:val="00D643B6"/>
    <w:rsid w:val="00D718A7"/>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6B1"/>
    <w:rsid w:val="00DB4EC9"/>
    <w:rsid w:val="00DC23BB"/>
    <w:rsid w:val="00DC3965"/>
    <w:rsid w:val="00DC554A"/>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F9D"/>
    <w:rsid w:val="00E62EB0"/>
    <w:rsid w:val="00E66209"/>
    <w:rsid w:val="00E667AB"/>
    <w:rsid w:val="00E67032"/>
    <w:rsid w:val="00E71590"/>
    <w:rsid w:val="00E73BEF"/>
    <w:rsid w:val="00E7442E"/>
    <w:rsid w:val="00E754C7"/>
    <w:rsid w:val="00E80638"/>
    <w:rsid w:val="00E82EBC"/>
    <w:rsid w:val="00E833C4"/>
    <w:rsid w:val="00E833DC"/>
    <w:rsid w:val="00E878B3"/>
    <w:rsid w:val="00E87A62"/>
    <w:rsid w:val="00E907A6"/>
    <w:rsid w:val="00E925FA"/>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2A10"/>
    <w:rsid w:val="00EC6A60"/>
    <w:rsid w:val="00ED50AD"/>
    <w:rsid w:val="00EE44E7"/>
    <w:rsid w:val="00EE4894"/>
    <w:rsid w:val="00EE6E50"/>
    <w:rsid w:val="00EE71EC"/>
    <w:rsid w:val="00EF08FE"/>
    <w:rsid w:val="00EF1C1E"/>
    <w:rsid w:val="00F10063"/>
    <w:rsid w:val="00F11402"/>
    <w:rsid w:val="00F13FFD"/>
    <w:rsid w:val="00F20035"/>
    <w:rsid w:val="00F20596"/>
    <w:rsid w:val="00F220BC"/>
    <w:rsid w:val="00F2427B"/>
    <w:rsid w:val="00F26726"/>
    <w:rsid w:val="00F26728"/>
    <w:rsid w:val="00F27CA3"/>
    <w:rsid w:val="00F355E1"/>
    <w:rsid w:val="00F358EF"/>
    <w:rsid w:val="00F379D9"/>
    <w:rsid w:val="00F37C17"/>
    <w:rsid w:val="00F41F3F"/>
    <w:rsid w:val="00F42145"/>
    <w:rsid w:val="00F447D4"/>
    <w:rsid w:val="00F447D7"/>
    <w:rsid w:val="00F451B4"/>
    <w:rsid w:val="00F459F6"/>
    <w:rsid w:val="00F5258E"/>
    <w:rsid w:val="00F5295E"/>
    <w:rsid w:val="00F5321C"/>
    <w:rsid w:val="00F56F0D"/>
    <w:rsid w:val="00F57481"/>
    <w:rsid w:val="00F60D05"/>
    <w:rsid w:val="00F617BD"/>
    <w:rsid w:val="00F6419B"/>
    <w:rsid w:val="00F65666"/>
    <w:rsid w:val="00F66B17"/>
    <w:rsid w:val="00F7088F"/>
    <w:rsid w:val="00F71C52"/>
    <w:rsid w:val="00F737E3"/>
    <w:rsid w:val="00F73F73"/>
    <w:rsid w:val="00F754AC"/>
    <w:rsid w:val="00F75607"/>
    <w:rsid w:val="00F80180"/>
    <w:rsid w:val="00F80D81"/>
    <w:rsid w:val="00F83F4B"/>
    <w:rsid w:val="00F85268"/>
    <w:rsid w:val="00F864B6"/>
    <w:rsid w:val="00F93511"/>
    <w:rsid w:val="00F941DB"/>
    <w:rsid w:val="00F945B5"/>
    <w:rsid w:val="00F94CBA"/>
    <w:rsid w:val="00F94FB3"/>
    <w:rsid w:val="00F964B7"/>
    <w:rsid w:val="00FA0280"/>
    <w:rsid w:val="00FA2490"/>
    <w:rsid w:val="00FA3159"/>
    <w:rsid w:val="00FA3726"/>
    <w:rsid w:val="00FA56C7"/>
    <w:rsid w:val="00FA574E"/>
    <w:rsid w:val="00FA6D6F"/>
    <w:rsid w:val="00FB07E4"/>
    <w:rsid w:val="00FB0ED5"/>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26</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23</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24</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25</b:RefOrder>
  </b:Source>
</b:Sources>
</file>

<file path=customXml/itemProps1.xml><?xml version="1.0" encoding="utf-8"?>
<ds:datastoreItem xmlns:ds="http://schemas.openxmlformats.org/officeDocument/2006/customXml" ds:itemID="{A643A163-AF53-4214-A9B3-EEAD79D2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61</Pages>
  <Words>16713</Words>
  <Characters>105299</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212</cp:revision>
  <cp:lastPrinted>2008-03-28T12:04:00Z</cp:lastPrinted>
  <dcterms:created xsi:type="dcterms:W3CDTF">2008-02-25T15:58:00Z</dcterms:created>
  <dcterms:modified xsi:type="dcterms:W3CDTF">2008-04-07T18:44:00Z</dcterms:modified>
</cp:coreProperties>
</file>